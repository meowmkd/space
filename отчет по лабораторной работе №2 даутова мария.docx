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538AF" w14:textId="064940A2" w:rsidR="002C377F" w:rsidRPr="005F3E53" w:rsidRDefault="2EF3E980" w:rsidP="002C377F">
      <w:pPr>
        <w:pStyle w:val="-10"/>
      </w:pPr>
      <w:bookmarkStart w:id="0" w:name="_Hlk143593756"/>
      <w:r>
        <w:t>Г</w:t>
      </w:r>
      <w:r w:rsidR="106194C4">
        <w:t>У</w:t>
      </w:r>
      <w:r w:rsidR="00681F8B">
        <w:t>АП</w:t>
      </w:r>
    </w:p>
    <w:p w14:paraId="1FFC5BC1" w14:textId="798E2C47" w:rsidR="002C377F" w:rsidRPr="005F3E53" w:rsidRDefault="002C377F" w:rsidP="002C377F">
      <w:pPr>
        <w:pStyle w:val="-3"/>
      </w:pPr>
      <w:r w:rsidRPr="005F3E53">
        <w:t>кАФЕДРА</w:t>
      </w:r>
      <w:r w:rsidR="00681F8B">
        <w:t xml:space="preserve"> </w:t>
      </w:r>
      <w:r w:rsidR="00E95A54" w:rsidRPr="00E95A54">
        <w:t>№ 41 (42, 82)</w:t>
      </w:r>
      <w:r w:rsidR="00681F8B">
        <w:t xml:space="preserve"> </w:t>
      </w:r>
    </w:p>
    <w:p w14:paraId="2F58CE36" w14:textId="77777777"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14:paraId="7CEBB1F3" w14:textId="77777777"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14:paraId="48A1B7CE" w14:textId="77777777" w:rsidTr="5D7576B2">
        <w:trPr>
          <w:trHeight w:val="753"/>
        </w:trPr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14:paraId="7916AA4A" w14:textId="13FD1EC9" w:rsidR="00D538E8" w:rsidRPr="005F3E53" w:rsidRDefault="35DAC552" w:rsidP="5D7576B2">
            <w:pPr>
              <w:pStyle w:val="-1"/>
            </w:pPr>
            <w:r w:rsidRPr="5D7576B2">
              <w:rPr>
                <w:highlight w:val="lightGray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FD230" w14:textId="77777777"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14:paraId="297F7EA3" w14:textId="77777777" w:rsidR="00D538E8" w:rsidRPr="005F3E53" w:rsidRDefault="00D538E8" w:rsidP="00D538E8">
            <w:pPr>
              <w:pStyle w:val="-1"/>
            </w:pPr>
            <w:r w:rsidRPr="005F3E53">
              <w:rPr>
                <w:highlight w:val="lightGray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A0F28" w14:textId="77777777"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14:paraId="37942023" w14:textId="28E30160" w:rsidR="00D538E8" w:rsidRPr="005F3E53" w:rsidRDefault="224E64F0" w:rsidP="00D538E8">
            <w:pPr>
              <w:pStyle w:val="-1"/>
            </w:pPr>
            <w:proofErr w:type="spellStart"/>
            <w:r w:rsidRPr="5D7576B2">
              <w:rPr>
                <w:highlight w:val="lightGray"/>
              </w:rPr>
              <w:t>Д.Д.Савельева</w:t>
            </w:r>
            <w:proofErr w:type="spellEnd"/>
          </w:p>
        </w:tc>
      </w:tr>
      <w:tr w:rsidR="00D538E8" w:rsidRPr="005F3E53" w14:paraId="561AA6A9" w14:textId="77777777" w:rsidTr="5D7576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5328C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12775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3A46C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792E2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AC529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14:paraId="57788978" w14:textId="4B8F3109" w:rsidR="002C377F" w:rsidRPr="000F223F" w:rsidRDefault="00E95A54" w:rsidP="008045F2">
      <w:pPr>
        <w:pStyle w:val="-5"/>
        <w:rPr>
          <w:sz w:val="32"/>
          <w:szCs w:val="32"/>
        </w:rPr>
      </w:pPr>
      <w:r>
        <w:t>ОТЧЕТ О ЛАБОРАТОРНОЙ РАБОТЕ №</w:t>
      </w:r>
      <w:r w:rsidR="7C32FBA1">
        <w:t>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14:paraId="6C6F3235" w14:textId="77777777" w:rsidTr="3C383DDA">
        <w:trPr>
          <w:trHeight w:val="1807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EA5E6" w14:textId="0199B11F" w:rsidR="00A76E1F" w:rsidRPr="008045F2" w:rsidRDefault="7C32FBA1" w:rsidP="002D3EE0">
            <w:pPr>
              <w:pStyle w:val="-7"/>
            </w:pPr>
            <w:r w:rsidRPr="3C383DDA">
              <w:t>Основы формата разметки Markdown в Оbsidian</w:t>
            </w:r>
          </w:p>
        </w:tc>
      </w:tr>
      <w:tr w:rsidR="00A76E1F" w:rsidRPr="000F223F" w14:paraId="1425E6F2" w14:textId="77777777" w:rsidTr="3C383DDA">
        <w:trPr>
          <w:trHeight w:val="1280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14:paraId="00E60A4D" w14:textId="34CA26DD" w:rsidR="00A76E1F" w:rsidRPr="008045F2" w:rsidRDefault="00E95A54" w:rsidP="002D3EE0">
            <w:pPr>
              <w:pStyle w:val="-8"/>
            </w:pPr>
            <w:r w:rsidRPr="00E95A54">
              <w:t>по курсу: Информатика</w:t>
            </w:r>
          </w:p>
        </w:tc>
      </w:tr>
    </w:tbl>
    <w:p w14:paraId="0D198385" w14:textId="77777777" w:rsidR="00A76E1F" w:rsidRPr="005F3E53" w:rsidRDefault="00A76E1F" w:rsidP="00A76E1F">
      <w:pPr>
        <w:pStyle w:val="-4"/>
        <w:rPr>
          <w:rFonts w:eastAsia="Times New Roman"/>
        </w:rPr>
      </w:pPr>
    </w:p>
    <w:p w14:paraId="26D74DBD" w14:textId="77777777" w:rsidR="00A76E1F" w:rsidRDefault="00A76E1F" w:rsidP="00A76E1F">
      <w:pPr>
        <w:pStyle w:val="-4"/>
        <w:rPr>
          <w:rFonts w:eastAsia="Times New Roman"/>
        </w:rPr>
      </w:pPr>
    </w:p>
    <w:p w14:paraId="2CCE0146" w14:textId="77777777" w:rsidR="00A76E1F" w:rsidRDefault="00A76E1F" w:rsidP="00A76E1F">
      <w:pPr>
        <w:pStyle w:val="-4"/>
        <w:rPr>
          <w:rFonts w:eastAsia="Times New Roman"/>
        </w:rPr>
      </w:pPr>
    </w:p>
    <w:p w14:paraId="76139FB3" w14:textId="77777777" w:rsidR="00681F8B" w:rsidRDefault="00681F8B" w:rsidP="00A76E1F">
      <w:pPr>
        <w:pStyle w:val="-4"/>
        <w:rPr>
          <w:rFonts w:eastAsia="Times New Roman"/>
        </w:rPr>
      </w:pPr>
    </w:p>
    <w:p w14:paraId="69E2803C" w14:textId="77777777" w:rsidR="00681F8B" w:rsidRDefault="00681F8B" w:rsidP="00A76E1F">
      <w:pPr>
        <w:pStyle w:val="-4"/>
        <w:rPr>
          <w:rFonts w:eastAsia="Times New Roman"/>
        </w:rPr>
      </w:pPr>
    </w:p>
    <w:p w14:paraId="315E7D1A" w14:textId="77777777" w:rsidR="00A76E1F" w:rsidRPr="005F3E53" w:rsidRDefault="00A76E1F" w:rsidP="00A76E1F">
      <w:pPr>
        <w:pStyle w:val="-4"/>
        <w:rPr>
          <w:rFonts w:eastAsia="Times New Roman"/>
        </w:rPr>
      </w:pPr>
    </w:p>
    <w:p w14:paraId="10F2193A" w14:textId="77777777" w:rsidR="00A76E1F" w:rsidRDefault="00A76E1F" w:rsidP="00A76E1F">
      <w:pPr>
        <w:pStyle w:val="-4"/>
        <w:rPr>
          <w:rFonts w:eastAsia="Times New Roman"/>
        </w:rPr>
      </w:pPr>
    </w:p>
    <w:p w14:paraId="32BE8430" w14:textId="77777777"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14:paraId="1FC444F9" w14:textId="77777777" w:rsidTr="7F769B7D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1E1EF2B" w14:textId="77777777"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3A11445" w14:textId="6F811135" w:rsidR="00A76E1F" w:rsidRPr="005F3E53" w:rsidRDefault="00E95A54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4627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5937821" w14:textId="77777777"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5745464" w14:textId="5F3ECFE0" w:rsidR="00A76E1F" w:rsidRPr="005F3E53" w:rsidRDefault="4C0298B1" w:rsidP="7F769B7D">
            <w:pPr>
              <w:pStyle w:val="-1"/>
              <w:rPr>
                <w:lang w:eastAsia="ru-RU"/>
              </w:rPr>
            </w:pPr>
            <w:r>
              <w:t>1</w:t>
            </w:r>
            <w:r w:rsidR="00650F46">
              <w:t>2</w:t>
            </w:r>
            <w:r w:rsidR="00E95A54">
              <w:t>.</w:t>
            </w:r>
            <w:r w:rsidR="00650F46">
              <w:t>10</w:t>
            </w:r>
            <w:r w:rsidR="00E95A54">
              <w:t>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AD66855" w14:textId="77777777"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E6D3CD9" w14:textId="666F90D4" w:rsidR="00A76E1F" w:rsidRPr="005F3E53" w:rsidRDefault="00E95A54" w:rsidP="002D3EE0">
            <w:pPr>
              <w:pStyle w:val="-1"/>
              <w:rPr>
                <w:rFonts w:eastAsia="Times New Roman"/>
                <w:lang w:eastAsia="ru-RU"/>
              </w:rPr>
            </w:pPr>
            <w:proofErr w:type="spellStart"/>
            <w:r>
              <w:rPr>
                <w:rFonts w:eastAsia="Times New Roman"/>
                <w:lang w:eastAsia="ru-RU"/>
              </w:rPr>
              <w:t>М.Ю.Даутова</w:t>
            </w:r>
            <w:proofErr w:type="spellEnd"/>
          </w:p>
        </w:tc>
      </w:tr>
      <w:tr w:rsidR="00A76E1F" w:rsidRPr="005F3E53" w14:paraId="3C43939E" w14:textId="77777777" w:rsidTr="7F769B7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796CCC3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F3A398A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7BE6821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EADA3B6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66E6258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3BFB305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14:paraId="4605BFCE" w14:textId="62DD435B" w:rsidR="002C377F" w:rsidRPr="005F3E53" w:rsidRDefault="002C377F" w:rsidP="5D7576B2">
      <w:pPr>
        <w:pStyle w:val="-6"/>
        <w:spacing w:line="360" w:lineRule="auto"/>
        <w:sectPr w:rsidR="002C377F" w:rsidRPr="005F3E53" w:rsidSect="00522DF6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t>Санкт-Петербург 20</w:t>
      </w:r>
      <w:r w:rsidR="00E95A54">
        <w:t>26</w:t>
      </w:r>
      <w:bookmarkEnd w:id="0"/>
    </w:p>
    <w:p w14:paraId="03101234" w14:textId="77777777" w:rsidR="003E3EF5" w:rsidRPr="000D1550" w:rsidRDefault="003E3EF5" w:rsidP="006F3FDF">
      <w:pPr>
        <w:pStyle w:val="-10"/>
        <w:spacing w:line="360" w:lineRule="auto"/>
        <w:jc w:val="both"/>
        <w:rPr>
          <w:rFonts w:asciiTheme="minorHAnsi" w:hAnsiTheme="minorHAnsi" w:cstheme="minorHAnsi"/>
          <w:lang w:val="en-US"/>
        </w:rPr>
      </w:pPr>
      <w:r w:rsidRPr="000D1550">
        <w:rPr>
          <w:rFonts w:asciiTheme="minorHAnsi" w:hAnsiTheme="minorHAnsi" w:cstheme="minorHAnsi"/>
        </w:rPr>
        <w:lastRenderedPageBreak/>
        <w:t xml:space="preserve">Лабораторная работа №4 </w:t>
      </w:r>
    </w:p>
    <w:p w14:paraId="2403310D" w14:textId="2FA2AD0D" w:rsidR="00031028" w:rsidRPr="000D1550" w:rsidRDefault="003E3EF5" w:rsidP="006F3FDF">
      <w:pPr>
        <w:pStyle w:val="-10"/>
        <w:spacing w:line="360" w:lineRule="auto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 xml:space="preserve">Создание </w:t>
      </w:r>
      <w:proofErr w:type="spellStart"/>
      <w:r w:rsidRPr="000D1550">
        <w:rPr>
          <w:rFonts w:asciiTheme="minorHAnsi" w:hAnsiTheme="minorHAnsi" w:cstheme="minorHAnsi"/>
        </w:rPr>
        <w:t>лендинга</w:t>
      </w:r>
      <w:proofErr w:type="spellEnd"/>
      <w:r w:rsidRPr="000D1550">
        <w:rPr>
          <w:rFonts w:asciiTheme="minorHAnsi" w:hAnsiTheme="minorHAnsi" w:cstheme="minorHAnsi"/>
        </w:rPr>
        <w:t xml:space="preserve"> с использованием современных технологий искусственного интеллекта Цель: получение практических навыков применения современных технологий искусственного интеллекта для разработки </w:t>
      </w:r>
      <w:proofErr w:type="spellStart"/>
      <w:r w:rsidRPr="000D1550">
        <w:rPr>
          <w:rFonts w:asciiTheme="minorHAnsi" w:hAnsiTheme="minorHAnsi" w:cstheme="minorHAnsi"/>
        </w:rPr>
        <w:t>web</w:t>
      </w:r>
      <w:proofErr w:type="spellEnd"/>
      <w:r w:rsidRPr="000D1550">
        <w:rPr>
          <w:rFonts w:asciiTheme="minorHAnsi" w:hAnsiTheme="minorHAnsi" w:cstheme="minorHAnsi"/>
        </w:rPr>
        <w:t>-сайтов.</w:t>
      </w:r>
    </w:p>
    <w:p w14:paraId="3440625E" w14:textId="305B7265" w:rsidR="00031028" w:rsidRPr="000D1550" w:rsidRDefault="00E92ACC" w:rsidP="006F3FDF">
      <w:pPr>
        <w:pStyle w:val="-10"/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 </w:t>
      </w:r>
      <w:r w:rsidR="00031028" w:rsidRPr="000D1550">
        <w:rPr>
          <w:rFonts w:asciiTheme="minorHAnsi" w:hAnsiTheme="minorHAnsi" w:cstheme="minorHAnsi"/>
        </w:rPr>
        <w:t>Задачи:</w:t>
      </w:r>
    </w:p>
    <w:p w14:paraId="3C09C2CD" w14:textId="6025F84C" w:rsidR="00031028" w:rsidRPr="000D1550" w:rsidRDefault="000D1550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Тематика:</w:t>
      </w:r>
      <w:r w:rsidR="00031028" w:rsidRPr="000D1550">
        <w:rPr>
          <w:rFonts w:asciiTheme="minorHAnsi" w:hAnsiTheme="minorHAnsi" w:cstheme="minorHAnsi"/>
        </w:rPr>
        <w:tab/>
        <w:t xml:space="preserve">Тематическая кофейня, вдохновлённая мультсериалом </w:t>
      </w:r>
      <w:proofErr w:type="spellStart"/>
      <w:r w:rsidR="00031028" w:rsidRPr="000D1550">
        <w:rPr>
          <w:rFonts w:asciiTheme="minorHAnsi" w:hAnsiTheme="minorHAnsi" w:cstheme="minorHAnsi"/>
        </w:rPr>
        <w:t>Winx</w:t>
      </w:r>
      <w:proofErr w:type="spellEnd"/>
    </w:p>
    <w:p w14:paraId="5D82F8E7" w14:textId="65D2DA69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Целевая аудитория</w:t>
      </w:r>
      <w:r w:rsidR="000D1550">
        <w:rPr>
          <w:rFonts w:asciiTheme="minorHAnsi" w:hAnsiTheme="minorHAnsi" w:cstheme="minorHAnsi"/>
        </w:rPr>
        <w:t>:</w:t>
      </w:r>
      <w:r w:rsidRPr="000D1550">
        <w:rPr>
          <w:rFonts w:asciiTheme="minorHAnsi" w:hAnsiTheme="minorHAnsi" w:cstheme="minorHAnsi"/>
        </w:rPr>
        <w:tab/>
        <w:t>Подростки, зумеры, семьи с детьми, фанаты мультсериала «</w:t>
      </w:r>
      <w:proofErr w:type="spellStart"/>
      <w:r w:rsidRPr="000D1550">
        <w:rPr>
          <w:rFonts w:asciiTheme="minorHAnsi" w:hAnsiTheme="minorHAnsi" w:cstheme="minorHAnsi"/>
        </w:rPr>
        <w:t>Winx</w:t>
      </w:r>
      <w:proofErr w:type="spellEnd"/>
      <w:r w:rsidRPr="000D1550">
        <w:rPr>
          <w:rFonts w:asciiTheme="minorHAnsi" w:hAnsiTheme="minorHAnsi" w:cstheme="minorHAnsi"/>
        </w:rPr>
        <w:t>»</w:t>
      </w:r>
    </w:p>
    <w:p w14:paraId="0493AC3C" w14:textId="293797AB" w:rsidR="00031028" w:rsidRPr="000D1550" w:rsidRDefault="00D61506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Цель сайта</w:t>
      </w:r>
      <w:proofErr w:type="gramStart"/>
      <w:r w:rsidR="000D1550"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</w:rPr>
        <w:t xml:space="preserve"> </w:t>
      </w:r>
      <w:r w:rsidR="00031028" w:rsidRPr="000D1550">
        <w:rPr>
          <w:rFonts w:asciiTheme="minorHAnsi" w:hAnsiTheme="minorHAnsi" w:cstheme="minorHAnsi"/>
        </w:rPr>
        <w:t>Привлечь</w:t>
      </w:r>
      <w:proofErr w:type="gramEnd"/>
      <w:r w:rsidR="00031028" w:rsidRPr="000D1550">
        <w:rPr>
          <w:rFonts w:asciiTheme="minorHAnsi" w:hAnsiTheme="minorHAnsi" w:cstheme="minorHAnsi"/>
        </w:rPr>
        <w:t xml:space="preserve"> посетителей, познакомить с атмосферой и меню кофейни, создать волшебное настроение</w:t>
      </w:r>
    </w:p>
    <w:p w14:paraId="30432601" w14:textId="3AC43B43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Основные действия пользователя</w:t>
      </w:r>
      <w:proofErr w:type="gramStart"/>
      <w:r w:rsidR="00D61506">
        <w:rPr>
          <w:rFonts w:asciiTheme="minorHAnsi" w:hAnsiTheme="minorHAnsi" w:cstheme="minorHAnsi"/>
        </w:rPr>
        <w:t xml:space="preserve">: </w:t>
      </w:r>
      <w:r w:rsidRPr="000D1550">
        <w:rPr>
          <w:rFonts w:asciiTheme="minorHAnsi" w:hAnsiTheme="minorHAnsi" w:cstheme="minorHAnsi"/>
        </w:rPr>
        <w:t>Посмотреть</w:t>
      </w:r>
      <w:proofErr w:type="gramEnd"/>
      <w:r w:rsidRPr="000D1550">
        <w:rPr>
          <w:rFonts w:asciiTheme="minorHAnsi" w:hAnsiTheme="minorHAnsi" w:cstheme="minorHAnsi"/>
        </w:rPr>
        <w:t xml:space="preserve"> меню, узнать об акциях, найти адрес, записаться на мероприятие</w:t>
      </w:r>
    </w:p>
    <w:p w14:paraId="6E75DF34" w14:textId="6B912E14" w:rsidR="00031028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Технологии</w:t>
      </w:r>
      <w:r w:rsidR="004E51D2">
        <w:rPr>
          <w:rFonts w:asciiTheme="minorHAnsi" w:hAnsiTheme="minorHAnsi" w:cstheme="minorHAnsi"/>
        </w:rPr>
        <w:t>:</w:t>
      </w:r>
      <w:r w:rsidRPr="000D1550">
        <w:rPr>
          <w:rFonts w:asciiTheme="minorHAnsi" w:hAnsiTheme="minorHAnsi" w:cstheme="minorHAnsi"/>
        </w:rPr>
        <w:tab/>
        <w:t>HTML5, CSS3, JavaScript</w:t>
      </w:r>
    </w:p>
    <w:p w14:paraId="43266C16" w14:textId="77777777" w:rsidR="00A609BE" w:rsidRPr="000D1550" w:rsidRDefault="00A609BE" w:rsidP="006F3FDF">
      <w:pPr>
        <w:pStyle w:val="-10"/>
        <w:jc w:val="both"/>
        <w:rPr>
          <w:rFonts w:asciiTheme="minorHAnsi" w:hAnsiTheme="minorHAnsi" w:cstheme="minorHAnsi"/>
        </w:rPr>
      </w:pPr>
    </w:p>
    <w:p w14:paraId="3B00AEB3" w14:textId="7109C9D3" w:rsidR="00031028" w:rsidRPr="00E92ACC" w:rsidRDefault="00E92ACC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2. </w:t>
      </w:r>
      <w:r w:rsidR="00031028" w:rsidRPr="000D1550">
        <w:rPr>
          <w:rFonts w:asciiTheme="minorHAnsi" w:hAnsiTheme="minorHAnsi" w:cstheme="minorHAnsi"/>
        </w:rPr>
        <w:t>Исходный пром</w:t>
      </w:r>
      <w:r w:rsidR="002E73FC">
        <w:rPr>
          <w:rFonts w:asciiTheme="minorHAnsi" w:hAnsiTheme="minorHAnsi" w:cstheme="minorHAnsi"/>
        </w:rPr>
        <w:t>п</w:t>
      </w:r>
      <w:r w:rsidR="00031028" w:rsidRPr="000D1550">
        <w:rPr>
          <w:rFonts w:asciiTheme="minorHAnsi" w:hAnsiTheme="minorHAnsi" w:cstheme="minorHAnsi"/>
        </w:rPr>
        <w:t>т для генерации первоначального сайта и название LLM</w:t>
      </w:r>
      <w:r w:rsidR="002E73FC">
        <w:rPr>
          <w:rFonts w:asciiTheme="minorHAnsi" w:hAnsiTheme="minorHAnsi" w:cstheme="minorHAnsi"/>
        </w:rPr>
        <w:t xml:space="preserve"> представлен на рисунках 1-2</w:t>
      </w:r>
      <w:r w:rsidR="002D47B6">
        <w:rPr>
          <w:rFonts w:asciiTheme="minorHAnsi" w:hAnsiTheme="minorHAnsi" w:cstheme="minorHAnsi"/>
        </w:rPr>
        <w:t xml:space="preserve">. Для написания промпта использован </w:t>
      </w:r>
      <w:proofErr w:type="spellStart"/>
      <w:r w:rsidR="002D47B6">
        <w:rPr>
          <w:rFonts w:asciiTheme="minorHAnsi" w:hAnsiTheme="minorHAnsi" w:cstheme="minorHAnsi"/>
          <w:lang w:val="en-US"/>
        </w:rPr>
        <w:t>DeepSeek</w:t>
      </w:r>
      <w:proofErr w:type="spellEnd"/>
      <w:r w:rsidR="002D47B6" w:rsidRPr="00E92ACC">
        <w:rPr>
          <w:rFonts w:asciiTheme="minorHAnsi" w:hAnsiTheme="minorHAnsi" w:cstheme="minorHAnsi"/>
        </w:rPr>
        <w:t>.</w:t>
      </w:r>
    </w:p>
    <w:p w14:paraId="355E4821" w14:textId="1D242918" w:rsidR="002E73FC" w:rsidRDefault="002E73FC" w:rsidP="006F3FDF">
      <w:pPr>
        <w:pStyle w:val="-10"/>
        <w:rPr>
          <w:rFonts w:asciiTheme="minorHAnsi" w:hAnsiTheme="minorHAnsi" w:cstheme="minorHAnsi"/>
        </w:rPr>
      </w:pPr>
      <w:r w:rsidRPr="002E73FC">
        <w:rPr>
          <w:rFonts w:asciiTheme="minorHAnsi" w:hAnsiTheme="minorHAnsi" w:cstheme="minorHAnsi"/>
        </w:rPr>
        <w:drawing>
          <wp:inline distT="0" distB="0" distL="0" distR="0" wp14:anchorId="64D8DEA4" wp14:editId="1176FA01">
            <wp:extent cx="5940425" cy="36106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t>Рисунок 1. Исходный промпт для первоначального сайта.</w:t>
      </w:r>
    </w:p>
    <w:p w14:paraId="05167D1C" w14:textId="47D155D7" w:rsidR="00031028" w:rsidRPr="000D1550" w:rsidRDefault="00BB0E76" w:rsidP="006F3FDF">
      <w:pPr>
        <w:pStyle w:val="-10"/>
        <w:rPr>
          <w:rFonts w:asciiTheme="minorHAnsi" w:hAnsiTheme="minorHAnsi" w:cstheme="minorHAnsi"/>
        </w:rPr>
      </w:pPr>
      <w:r w:rsidRPr="00BB0E76">
        <w:rPr>
          <w:rFonts w:asciiTheme="minorHAnsi" w:hAnsiTheme="minorHAnsi" w:cstheme="minorHAnsi"/>
        </w:rPr>
        <w:lastRenderedPageBreak/>
        <w:drawing>
          <wp:inline distT="0" distB="0" distL="0" distR="0" wp14:anchorId="0165BA1E" wp14:editId="5003F13B">
            <wp:extent cx="5940425" cy="35166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t>Рисунок 2. Исходный промпт для первоначального сайта.</w:t>
      </w:r>
    </w:p>
    <w:p w14:paraId="4ACA47FB" w14:textId="1C2E550E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Оценка пром</w:t>
      </w:r>
      <w:r w:rsidR="006F3FDF">
        <w:rPr>
          <w:rFonts w:asciiTheme="minorHAnsi" w:hAnsiTheme="minorHAnsi" w:cstheme="minorHAnsi"/>
        </w:rPr>
        <w:t>п</w:t>
      </w:r>
      <w:r w:rsidRPr="000D1550">
        <w:rPr>
          <w:rFonts w:asciiTheme="minorHAnsi" w:hAnsiTheme="minorHAnsi" w:cstheme="minorHAnsi"/>
        </w:rPr>
        <w:t>та:</w:t>
      </w:r>
    </w:p>
    <w:p w14:paraId="3E45688F" w14:textId="44D70693" w:rsidR="00031028" w:rsidRPr="002D47B6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Пром</w:t>
      </w:r>
      <w:r w:rsidR="00140458">
        <w:rPr>
          <w:rFonts w:asciiTheme="minorHAnsi" w:hAnsiTheme="minorHAnsi" w:cstheme="minorHAnsi"/>
        </w:rPr>
        <w:t>п</w:t>
      </w:r>
      <w:r w:rsidRPr="000D1550">
        <w:rPr>
          <w:rFonts w:asciiTheme="minorHAnsi" w:hAnsiTheme="minorHAnsi" w:cstheme="minorHAnsi"/>
        </w:rPr>
        <w:t>т соответствует формату R-T-F-C</w:t>
      </w:r>
      <w:r w:rsidR="002D47B6" w:rsidRPr="002D47B6">
        <w:rPr>
          <w:rFonts w:asciiTheme="minorHAnsi" w:hAnsiTheme="minorHAnsi" w:cstheme="minorHAnsi"/>
        </w:rPr>
        <w:t xml:space="preserve">. </w:t>
      </w:r>
      <w:r w:rsidR="002D47B6">
        <w:rPr>
          <w:rFonts w:asciiTheme="minorHAnsi" w:hAnsiTheme="minorHAnsi" w:cstheme="minorHAnsi"/>
        </w:rPr>
        <w:t xml:space="preserve">В нем </w:t>
      </w:r>
      <w:r w:rsidR="001921B6">
        <w:rPr>
          <w:rFonts w:asciiTheme="minorHAnsi" w:hAnsiTheme="minorHAnsi" w:cstheme="minorHAnsi"/>
        </w:rPr>
        <w:t xml:space="preserve">задана роль эксперта, четко сформулирована задача, указан формат результата, </w:t>
      </w:r>
      <w:r w:rsidR="00140458">
        <w:rPr>
          <w:rFonts w:asciiTheme="minorHAnsi" w:hAnsiTheme="minorHAnsi" w:cstheme="minorHAnsi"/>
        </w:rPr>
        <w:t>есть ограничения.</w:t>
      </w:r>
    </w:p>
    <w:p w14:paraId="25D1D164" w14:textId="77777777" w:rsidR="00C71CE2" w:rsidRDefault="00C71CE2" w:rsidP="006F3FDF">
      <w:pPr>
        <w:pStyle w:val="-10"/>
        <w:jc w:val="both"/>
        <w:rPr>
          <w:rFonts w:asciiTheme="minorHAnsi" w:hAnsiTheme="minorHAnsi" w:cstheme="minorHAnsi"/>
        </w:rPr>
      </w:pPr>
    </w:p>
    <w:p w14:paraId="1D600169" w14:textId="62BE7632" w:rsidR="00C71CE2" w:rsidRDefault="006C6295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</w:t>
      </w:r>
      <w:r w:rsidR="007F1F5F">
        <w:rPr>
          <w:rFonts w:asciiTheme="minorHAnsi" w:hAnsiTheme="minorHAnsi" w:cstheme="minorHAnsi"/>
        </w:rPr>
        <w:t>. Скриншот сайта и описание</w:t>
      </w:r>
    </w:p>
    <w:p w14:paraId="24D2B309" w14:textId="062962F9" w:rsidR="00E7024E" w:rsidRDefault="00E7024E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 </w:t>
      </w:r>
      <w:r w:rsidR="00237C61">
        <w:rPr>
          <w:rFonts w:asciiTheme="minorHAnsi" w:hAnsiTheme="minorHAnsi" w:cstheme="minorHAnsi"/>
          <w:lang w:val="en-US"/>
        </w:rPr>
        <w:t>VS</w:t>
      </w:r>
      <w:r w:rsidR="00237C61" w:rsidRPr="00237C61">
        <w:rPr>
          <w:rFonts w:asciiTheme="minorHAnsi" w:hAnsiTheme="minorHAnsi" w:cstheme="minorHAnsi"/>
        </w:rPr>
        <w:t xml:space="preserve"> </w:t>
      </w:r>
      <w:r w:rsidR="00237C61">
        <w:rPr>
          <w:rFonts w:asciiTheme="minorHAnsi" w:hAnsiTheme="minorHAnsi" w:cstheme="minorHAnsi"/>
          <w:lang w:val="en-US"/>
        </w:rPr>
        <w:t>Code</w:t>
      </w:r>
      <w:r w:rsidR="00237C61" w:rsidRPr="00237C61">
        <w:rPr>
          <w:rFonts w:asciiTheme="minorHAnsi" w:hAnsiTheme="minorHAnsi" w:cstheme="minorHAnsi"/>
        </w:rPr>
        <w:t xml:space="preserve"> </w:t>
      </w:r>
      <w:r w:rsidR="00237C61">
        <w:rPr>
          <w:rFonts w:asciiTheme="minorHAnsi" w:hAnsiTheme="minorHAnsi" w:cstheme="minorHAnsi"/>
        </w:rPr>
        <w:t xml:space="preserve">был открыт файл </w:t>
      </w:r>
      <w:r w:rsidR="00237C61">
        <w:rPr>
          <w:rFonts w:asciiTheme="minorHAnsi" w:hAnsiTheme="minorHAnsi" w:cstheme="minorHAnsi"/>
          <w:lang w:val="en-US"/>
        </w:rPr>
        <w:t>index</w:t>
      </w:r>
      <w:r w:rsidR="005716A6">
        <w:rPr>
          <w:rFonts w:asciiTheme="minorHAnsi" w:hAnsiTheme="minorHAnsi" w:cstheme="minorHAnsi"/>
        </w:rPr>
        <w:t>1</w:t>
      </w:r>
      <w:r w:rsidR="00237C61" w:rsidRPr="00237C61">
        <w:rPr>
          <w:rFonts w:asciiTheme="minorHAnsi" w:hAnsiTheme="minorHAnsi" w:cstheme="minorHAnsi"/>
        </w:rPr>
        <w:t>.</w:t>
      </w:r>
      <w:r w:rsidR="00237C61">
        <w:rPr>
          <w:rFonts w:asciiTheme="minorHAnsi" w:hAnsiTheme="minorHAnsi" w:cstheme="minorHAnsi"/>
          <w:lang w:val="en-US"/>
        </w:rPr>
        <w:t>html</w:t>
      </w:r>
      <w:r w:rsidR="00237C61" w:rsidRPr="00237C61">
        <w:rPr>
          <w:rFonts w:asciiTheme="minorHAnsi" w:hAnsiTheme="minorHAnsi" w:cstheme="minorHAnsi"/>
        </w:rPr>
        <w:t xml:space="preserve"> </w:t>
      </w:r>
      <w:r w:rsidR="00237C61">
        <w:rPr>
          <w:rFonts w:asciiTheme="minorHAnsi" w:hAnsiTheme="minorHAnsi" w:cstheme="minorHAnsi"/>
        </w:rPr>
        <w:t xml:space="preserve">со вставленным туда </w:t>
      </w:r>
      <w:r w:rsidR="00113DA7">
        <w:rPr>
          <w:rFonts w:asciiTheme="minorHAnsi" w:hAnsiTheme="minorHAnsi" w:cstheme="minorHAnsi"/>
        </w:rPr>
        <w:t>кодом</w:t>
      </w:r>
      <w:r w:rsidR="00113DA7" w:rsidRPr="00113DA7">
        <w:rPr>
          <w:rFonts w:asciiTheme="minorHAnsi" w:hAnsiTheme="minorHAnsi" w:cstheme="minorHAnsi"/>
        </w:rPr>
        <w:t>,</w:t>
      </w:r>
      <w:r w:rsidR="005716A6">
        <w:rPr>
          <w:rFonts w:asciiTheme="minorHAnsi" w:hAnsiTheme="minorHAnsi" w:cstheme="minorHAnsi"/>
        </w:rPr>
        <w:t xml:space="preserve"> для написания которого был использован независимый чат в</w:t>
      </w:r>
      <w:r w:rsidR="00113DA7">
        <w:rPr>
          <w:rFonts w:asciiTheme="minorHAnsi" w:hAnsiTheme="minorHAnsi" w:cstheme="minorHAnsi"/>
        </w:rPr>
        <w:t xml:space="preserve"> </w:t>
      </w:r>
      <w:proofErr w:type="spellStart"/>
      <w:r w:rsidR="00075283">
        <w:rPr>
          <w:rFonts w:asciiTheme="minorHAnsi" w:hAnsiTheme="minorHAnsi" w:cstheme="minorHAnsi"/>
          <w:lang w:val="en-US"/>
        </w:rPr>
        <w:t>GigaChat</w:t>
      </w:r>
      <w:proofErr w:type="spellEnd"/>
      <w:r w:rsidR="005716A6">
        <w:rPr>
          <w:rFonts w:asciiTheme="minorHAnsi" w:hAnsiTheme="minorHAnsi" w:cstheme="minorHAnsi"/>
        </w:rPr>
        <w:t xml:space="preserve"> (рисунок 3).</w:t>
      </w:r>
    </w:p>
    <w:p w14:paraId="4F80CBFD" w14:textId="03EAD378" w:rsidR="005716A6" w:rsidRDefault="005716A6" w:rsidP="006F3FDF">
      <w:pPr>
        <w:pStyle w:val="-10"/>
        <w:rPr>
          <w:rFonts w:asciiTheme="minorHAnsi" w:hAnsiTheme="minorHAnsi" w:cstheme="minorHAnsi"/>
        </w:rPr>
      </w:pPr>
      <w:r w:rsidRPr="005716A6">
        <w:rPr>
          <w:rFonts w:asciiTheme="minorHAnsi" w:hAnsiTheme="minorHAnsi" w:cstheme="minorHAnsi"/>
        </w:rPr>
        <w:drawing>
          <wp:inline distT="0" distB="0" distL="0" distR="0" wp14:anchorId="2D20E7C3" wp14:editId="2497D70B">
            <wp:extent cx="5940425" cy="31781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t xml:space="preserve">Рисунок 3. Код в </w:t>
      </w:r>
      <w:r>
        <w:rPr>
          <w:rFonts w:asciiTheme="minorHAnsi" w:hAnsiTheme="minorHAnsi" w:cstheme="minorHAnsi"/>
          <w:lang w:val="en-US"/>
        </w:rPr>
        <w:t>VS</w:t>
      </w:r>
      <w:r w:rsidRPr="005716A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Code</w:t>
      </w:r>
      <w:r>
        <w:rPr>
          <w:rFonts w:asciiTheme="minorHAnsi" w:hAnsiTheme="minorHAnsi" w:cstheme="minorHAnsi"/>
        </w:rPr>
        <w:t>.</w:t>
      </w:r>
    </w:p>
    <w:p w14:paraId="34294D47" w14:textId="77777777" w:rsidR="005716A6" w:rsidRDefault="005716A6" w:rsidP="006F3FDF">
      <w:pPr>
        <w:pStyle w:val="-10"/>
        <w:jc w:val="both"/>
        <w:rPr>
          <w:rFonts w:asciiTheme="minorHAnsi" w:hAnsiTheme="minorHAnsi" w:cstheme="minorHAnsi"/>
        </w:rPr>
      </w:pPr>
    </w:p>
    <w:p w14:paraId="0DF5BBBF" w14:textId="1A5D3B6A" w:rsidR="005716A6" w:rsidRPr="004952E5" w:rsidRDefault="005716A6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С помощью расширения </w:t>
      </w:r>
      <w:r w:rsidR="004952E5">
        <w:rPr>
          <w:rFonts w:asciiTheme="minorHAnsi" w:hAnsiTheme="minorHAnsi" w:cstheme="minorHAnsi"/>
          <w:lang w:val="en-US"/>
        </w:rPr>
        <w:t>Live</w:t>
      </w:r>
      <w:r w:rsidR="004952E5" w:rsidRPr="004952E5">
        <w:rPr>
          <w:rFonts w:asciiTheme="minorHAnsi" w:hAnsiTheme="minorHAnsi" w:cstheme="minorHAnsi"/>
        </w:rPr>
        <w:t xml:space="preserve"> </w:t>
      </w:r>
      <w:r w:rsidR="004952E5">
        <w:rPr>
          <w:rFonts w:asciiTheme="minorHAnsi" w:hAnsiTheme="minorHAnsi" w:cstheme="minorHAnsi"/>
          <w:lang w:val="en-US"/>
        </w:rPr>
        <w:t>Server</w:t>
      </w:r>
      <w:r w:rsidR="004952E5" w:rsidRPr="004952E5">
        <w:rPr>
          <w:rFonts w:asciiTheme="minorHAnsi" w:hAnsiTheme="minorHAnsi" w:cstheme="minorHAnsi"/>
        </w:rPr>
        <w:t xml:space="preserve"> </w:t>
      </w:r>
      <w:r w:rsidR="004952E5">
        <w:rPr>
          <w:rFonts w:asciiTheme="minorHAnsi" w:hAnsiTheme="minorHAnsi" w:cstheme="minorHAnsi"/>
        </w:rPr>
        <w:t>был открыт сайт в браузере (рисунок 4).</w:t>
      </w:r>
    </w:p>
    <w:p w14:paraId="79C4B13C" w14:textId="31CC1EBC" w:rsidR="00031028" w:rsidRDefault="008131D9" w:rsidP="006F3FDF">
      <w:pPr>
        <w:pStyle w:val="-1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C32E285" wp14:editId="582529EB">
            <wp:extent cx="5940425" cy="26619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t xml:space="preserve">Рисунок </w:t>
      </w:r>
      <w:r w:rsidR="004952E5">
        <w:rPr>
          <w:rFonts w:asciiTheme="minorHAnsi" w:hAnsiTheme="minorHAnsi" w:cstheme="minorHAnsi"/>
        </w:rPr>
        <w:t>4</w:t>
      </w:r>
      <w:r>
        <w:rPr>
          <w:rFonts w:asciiTheme="minorHAnsi" w:hAnsiTheme="minorHAnsi" w:cstheme="minorHAnsi"/>
        </w:rPr>
        <w:t xml:space="preserve">. </w:t>
      </w:r>
      <w:r w:rsidR="00CA445F">
        <w:rPr>
          <w:rFonts w:asciiTheme="minorHAnsi" w:hAnsiTheme="minorHAnsi" w:cstheme="minorHAnsi"/>
        </w:rPr>
        <w:t>Скриншот сайта</w:t>
      </w:r>
      <w:r w:rsidR="004952E5">
        <w:rPr>
          <w:rFonts w:asciiTheme="minorHAnsi" w:hAnsiTheme="minorHAnsi" w:cstheme="minorHAnsi"/>
        </w:rPr>
        <w:t xml:space="preserve"> в браузере</w:t>
      </w:r>
      <w:r w:rsidR="00CA445F">
        <w:rPr>
          <w:rFonts w:asciiTheme="minorHAnsi" w:hAnsiTheme="minorHAnsi" w:cstheme="minorHAnsi"/>
        </w:rPr>
        <w:t>.</w:t>
      </w:r>
    </w:p>
    <w:p w14:paraId="3DB9C737" w14:textId="732B77EF" w:rsidR="007E58BF" w:rsidRDefault="007E58BF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Также представлен скриншот сайта в сжатой версии (рисунок 5).</w:t>
      </w:r>
    </w:p>
    <w:p w14:paraId="54DBEEA7" w14:textId="77777777" w:rsidR="00075283" w:rsidRDefault="007E58BF" w:rsidP="006F3FDF">
      <w:pPr>
        <w:pStyle w:val="-10"/>
        <w:rPr>
          <w:rFonts w:asciiTheme="minorHAnsi" w:hAnsiTheme="minorHAnsi" w:cstheme="minorHAnsi"/>
        </w:rPr>
      </w:pPr>
      <w:r w:rsidRPr="007E58BF">
        <w:rPr>
          <w:rFonts w:asciiTheme="minorHAnsi" w:hAnsiTheme="minorHAnsi" w:cstheme="minorHAnsi"/>
        </w:rPr>
        <w:drawing>
          <wp:inline distT="0" distB="0" distL="0" distR="0" wp14:anchorId="6D6A8E14" wp14:editId="4524D45A">
            <wp:extent cx="4142509" cy="3770547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1036" cy="377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FA09" w14:textId="22F6104C" w:rsidR="007E58BF" w:rsidRPr="000D1550" w:rsidRDefault="007E58BF" w:rsidP="006F3FDF">
      <w:pPr>
        <w:pStyle w:val="-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5. Са</w:t>
      </w:r>
      <w:r w:rsidR="00075283">
        <w:rPr>
          <w:rFonts w:asciiTheme="minorHAnsi" w:hAnsiTheme="minorHAnsi" w:cstheme="minorHAnsi"/>
        </w:rPr>
        <w:t>йт в сжатой версии</w:t>
      </w:r>
    </w:p>
    <w:p w14:paraId="09D03BCB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Описание результата:</w:t>
      </w:r>
    </w:p>
    <w:p w14:paraId="60BB78CD" w14:textId="7F18454A" w:rsidR="00350B4F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 xml:space="preserve">LLM сгенерировала одностраничный сайт </w:t>
      </w:r>
      <w:r w:rsidR="0005212C">
        <w:rPr>
          <w:rFonts w:asciiTheme="minorHAnsi" w:hAnsiTheme="minorHAnsi" w:cstheme="minorHAnsi"/>
        </w:rPr>
        <w:t>заданной</w:t>
      </w:r>
      <w:r w:rsidRPr="000D1550">
        <w:rPr>
          <w:rFonts w:asciiTheme="minorHAnsi" w:hAnsiTheme="minorHAnsi" w:cstheme="minorHAnsi"/>
        </w:rPr>
        <w:t xml:space="preserve"> цветовой гаммой, звёздными элементами и плавными анимациями. Навигация зафиксирована сверху. </w:t>
      </w:r>
      <w:proofErr w:type="spellStart"/>
      <w:r w:rsidRPr="000D1550">
        <w:rPr>
          <w:rFonts w:asciiTheme="minorHAnsi" w:hAnsiTheme="minorHAnsi" w:cstheme="minorHAnsi"/>
        </w:rPr>
        <w:t>Hero</w:t>
      </w:r>
      <w:proofErr w:type="spellEnd"/>
      <w:r w:rsidRPr="000D1550">
        <w:rPr>
          <w:rFonts w:asciiTheme="minorHAnsi" w:hAnsiTheme="minorHAnsi" w:cstheme="minorHAnsi"/>
        </w:rPr>
        <w:t>-блок содержит слоган «Магия в каждой чашке». Разделы «О нас», «Меню», «</w:t>
      </w:r>
      <w:r w:rsidR="00AE7728">
        <w:rPr>
          <w:rFonts w:asciiTheme="minorHAnsi" w:hAnsiTheme="minorHAnsi" w:cstheme="minorHAnsi"/>
        </w:rPr>
        <w:t>Галерея</w:t>
      </w:r>
      <w:r w:rsidRPr="000D1550">
        <w:rPr>
          <w:rFonts w:asciiTheme="minorHAnsi" w:hAnsiTheme="minorHAnsi" w:cstheme="minorHAnsi"/>
        </w:rPr>
        <w:t xml:space="preserve">», «Контакты» присутствуют. </w:t>
      </w:r>
    </w:p>
    <w:p w14:paraId="0B9CA2F4" w14:textId="3A2CB8D4" w:rsidR="00031028" w:rsidRDefault="006C6295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</w:t>
      </w:r>
      <w:r w:rsidR="007F1F5F">
        <w:rPr>
          <w:rFonts w:asciiTheme="minorHAnsi" w:hAnsiTheme="minorHAnsi" w:cstheme="minorHAnsi"/>
        </w:rPr>
        <w:t xml:space="preserve">. </w:t>
      </w:r>
      <w:r w:rsidR="00031028" w:rsidRPr="000D1550">
        <w:rPr>
          <w:rFonts w:asciiTheme="minorHAnsi" w:hAnsiTheme="minorHAnsi" w:cstheme="minorHAnsi"/>
        </w:rPr>
        <w:t>Результат анализа сайта с помощью LLM</w:t>
      </w:r>
    </w:p>
    <w:p w14:paraId="7E678125" w14:textId="7CA171A1" w:rsidR="007F1F5F" w:rsidRPr="00075283" w:rsidRDefault="00075283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Для анализа использован независимый </w:t>
      </w:r>
      <w:r>
        <w:rPr>
          <w:rFonts w:asciiTheme="minorHAnsi" w:hAnsiTheme="minorHAnsi" w:cstheme="minorHAnsi"/>
          <w:lang w:val="en-US"/>
        </w:rPr>
        <w:t>LLM</w:t>
      </w:r>
      <w:r w:rsidRPr="00075283"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DeepSeek</w:t>
      </w:r>
      <w:proofErr w:type="spellEnd"/>
      <w:r w:rsidRPr="00075283">
        <w:rPr>
          <w:rFonts w:asciiTheme="minorHAnsi" w:hAnsiTheme="minorHAnsi" w:cstheme="minorHAnsi"/>
        </w:rPr>
        <w:t>.</w:t>
      </w:r>
    </w:p>
    <w:p w14:paraId="6B061DAE" w14:textId="7E8432A6" w:rsidR="00031028" w:rsidRPr="00075283" w:rsidRDefault="00031028" w:rsidP="006F3FDF">
      <w:pPr>
        <w:pStyle w:val="-10"/>
        <w:jc w:val="both"/>
        <w:rPr>
          <w:rFonts w:asciiTheme="minorHAnsi" w:hAnsiTheme="minorHAnsi" w:cstheme="minorHAnsi"/>
          <w:lang w:val="en-US"/>
        </w:rPr>
      </w:pPr>
      <w:proofErr w:type="spellStart"/>
      <w:r w:rsidRPr="000D1550">
        <w:rPr>
          <w:rFonts w:asciiTheme="minorHAnsi" w:hAnsiTheme="minorHAnsi" w:cstheme="minorHAnsi"/>
        </w:rPr>
        <w:t>Промт</w:t>
      </w:r>
      <w:proofErr w:type="spellEnd"/>
      <w:r w:rsidRPr="000D1550">
        <w:rPr>
          <w:rFonts w:asciiTheme="minorHAnsi" w:hAnsiTheme="minorHAnsi" w:cstheme="minorHAnsi"/>
        </w:rPr>
        <w:t xml:space="preserve"> для анализа</w:t>
      </w:r>
      <w:r w:rsidR="00075283">
        <w:rPr>
          <w:rFonts w:asciiTheme="minorHAnsi" w:hAnsiTheme="minorHAnsi" w:cstheme="minorHAnsi"/>
          <w:lang w:val="en-US"/>
        </w:rPr>
        <w:t>:</w:t>
      </w:r>
    </w:p>
    <w:p w14:paraId="64AD9871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lastRenderedPageBreak/>
        <w:t xml:space="preserve">Проанализируй мой </w:t>
      </w:r>
      <w:proofErr w:type="spellStart"/>
      <w:r w:rsidRPr="000D1550">
        <w:rPr>
          <w:rFonts w:asciiTheme="minorHAnsi" w:hAnsiTheme="minorHAnsi" w:cstheme="minorHAnsi"/>
        </w:rPr>
        <w:t>лендинг</w:t>
      </w:r>
      <w:proofErr w:type="spellEnd"/>
      <w:r w:rsidRPr="000D1550">
        <w:rPr>
          <w:rFonts w:asciiTheme="minorHAnsi" w:hAnsiTheme="minorHAnsi" w:cstheme="minorHAnsi"/>
        </w:rPr>
        <w:t xml:space="preserve"> как опытный UX/UI-дизайнер и </w:t>
      </w:r>
      <w:proofErr w:type="spellStart"/>
      <w:r w:rsidRPr="000D1550">
        <w:rPr>
          <w:rFonts w:asciiTheme="minorHAnsi" w:hAnsiTheme="minorHAnsi" w:cstheme="minorHAnsi"/>
        </w:rPr>
        <w:t>frontend</w:t>
      </w:r>
      <w:proofErr w:type="spellEnd"/>
      <w:r w:rsidRPr="000D1550">
        <w:rPr>
          <w:rFonts w:asciiTheme="minorHAnsi" w:hAnsiTheme="minorHAnsi" w:cstheme="minorHAnsi"/>
        </w:rPr>
        <w:t>-разработчик. Оцени: визуальную иерархию; цветовую схему; типографику; навигацию; структуру страницы; CTA-элементы; адаптивность; качество текста; потенциальные проблемы UX; SEO; визуальную современность. Для каждого недостатка предложи конкретное исправление. Не переписывай весь сайт. Сначала составь список приоритетных улучшений.</w:t>
      </w:r>
    </w:p>
    <w:p w14:paraId="72BE072E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00E252DC" w14:textId="20390255" w:rsidR="00031028" w:rsidRPr="00075283" w:rsidRDefault="00031028" w:rsidP="006F3FDF">
      <w:pPr>
        <w:pStyle w:val="-10"/>
        <w:jc w:val="both"/>
        <w:rPr>
          <w:rFonts w:asciiTheme="minorHAnsi" w:hAnsiTheme="minorHAnsi" w:cstheme="minorHAnsi"/>
          <w:lang w:val="en-US"/>
        </w:rPr>
      </w:pPr>
      <w:r w:rsidRPr="000D1550">
        <w:rPr>
          <w:rFonts w:asciiTheme="minorHAnsi" w:hAnsiTheme="minorHAnsi" w:cstheme="minorHAnsi"/>
        </w:rPr>
        <w:t>Выявленные проблемы и рекомендации: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E781B" w:rsidRPr="006E781B" w14:paraId="4B562FA9" w14:textId="77777777" w:rsidTr="006E781B">
        <w:trPr>
          <w:trHeight w:val="672"/>
        </w:trPr>
        <w:tc>
          <w:tcPr>
            <w:tcW w:w="4672" w:type="dxa"/>
          </w:tcPr>
          <w:p w14:paraId="4B23744D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</w:rPr>
            </w:pPr>
            <w:r w:rsidRPr="006E781B">
              <w:rPr>
                <w:rFonts w:asciiTheme="minorHAnsi" w:hAnsiTheme="minorHAnsi" w:cstheme="minorHAnsi"/>
              </w:rPr>
              <w:t>Проблема</w:t>
            </w:r>
          </w:p>
        </w:tc>
        <w:tc>
          <w:tcPr>
            <w:tcW w:w="4673" w:type="dxa"/>
          </w:tcPr>
          <w:p w14:paraId="2A31960D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</w:rPr>
            </w:pPr>
            <w:r w:rsidRPr="006E781B">
              <w:rPr>
                <w:rFonts w:asciiTheme="minorHAnsi" w:hAnsiTheme="minorHAnsi" w:cstheme="minorHAnsi"/>
              </w:rPr>
              <w:t>Рекомендация</w:t>
            </w:r>
          </w:p>
        </w:tc>
      </w:tr>
      <w:tr w:rsidR="006E781B" w:rsidRPr="006E781B" w14:paraId="4DC8B79E" w14:textId="77777777" w:rsidTr="006E781B">
        <w:trPr>
          <w:trHeight w:val="672"/>
        </w:trPr>
        <w:tc>
          <w:tcPr>
            <w:tcW w:w="4672" w:type="dxa"/>
          </w:tcPr>
          <w:p w14:paraId="446F566A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  <w:lang w:val="ru-RU"/>
              </w:rPr>
            </w:pPr>
            <w:r w:rsidRPr="006E781B">
              <w:rPr>
                <w:rFonts w:asciiTheme="minorHAnsi" w:hAnsiTheme="minorHAnsi" w:cstheme="minorHAnsi"/>
                <w:lang w:val="ru-RU"/>
              </w:rPr>
              <w:t xml:space="preserve">Отсутствие </w:t>
            </w:r>
            <w:r w:rsidRPr="006E781B">
              <w:rPr>
                <w:rFonts w:asciiTheme="minorHAnsi" w:hAnsiTheme="minorHAnsi" w:cstheme="minorHAnsi"/>
              </w:rPr>
              <w:t>alt</w:t>
            </w:r>
            <w:r w:rsidRPr="006E781B">
              <w:rPr>
                <w:rFonts w:asciiTheme="minorHAnsi" w:hAnsiTheme="minorHAnsi" w:cstheme="minorHAnsi"/>
                <w:lang w:val="ru-RU"/>
              </w:rPr>
              <w:t>-текста у изображений</w:t>
            </w:r>
          </w:p>
        </w:tc>
        <w:tc>
          <w:tcPr>
            <w:tcW w:w="4673" w:type="dxa"/>
          </w:tcPr>
          <w:p w14:paraId="7E52E92F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  <w:lang w:val="ru-RU"/>
              </w:rPr>
            </w:pPr>
            <w:r w:rsidRPr="006E781B">
              <w:rPr>
                <w:rFonts w:asciiTheme="minorHAnsi" w:hAnsiTheme="minorHAnsi" w:cstheme="minorHAnsi"/>
                <w:lang w:val="ru-RU"/>
              </w:rPr>
              <w:t xml:space="preserve">Добавить </w:t>
            </w:r>
            <w:r w:rsidRPr="006E781B">
              <w:rPr>
                <w:rFonts w:asciiTheme="minorHAnsi" w:hAnsiTheme="minorHAnsi" w:cstheme="minorHAnsi"/>
              </w:rPr>
              <w:t>alt</w:t>
            </w:r>
            <w:r w:rsidRPr="006E781B">
              <w:rPr>
                <w:rFonts w:asciiTheme="minorHAnsi" w:hAnsiTheme="minorHAnsi" w:cstheme="minorHAnsi"/>
                <w:lang w:val="ru-RU"/>
              </w:rPr>
              <w:t xml:space="preserve"> для доступности и </w:t>
            </w:r>
            <w:r w:rsidRPr="006E781B">
              <w:rPr>
                <w:rFonts w:asciiTheme="minorHAnsi" w:hAnsiTheme="minorHAnsi" w:cstheme="minorHAnsi"/>
              </w:rPr>
              <w:t>SEO</w:t>
            </w:r>
          </w:p>
        </w:tc>
      </w:tr>
      <w:tr w:rsidR="006E781B" w:rsidRPr="006E781B" w14:paraId="74D242BF" w14:textId="77777777" w:rsidTr="006E781B">
        <w:trPr>
          <w:trHeight w:val="672"/>
        </w:trPr>
        <w:tc>
          <w:tcPr>
            <w:tcW w:w="4672" w:type="dxa"/>
          </w:tcPr>
          <w:p w14:paraId="283918DE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  <w:lang w:val="ru-RU"/>
              </w:rPr>
            </w:pPr>
            <w:r w:rsidRPr="006E781B">
              <w:rPr>
                <w:rFonts w:asciiTheme="minorHAnsi" w:hAnsiTheme="minorHAnsi" w:cstheme="minorHAnsi"/>
                <w:lang w:val="ru-RU"/>
              </w:rPr>
              <w:t xml:space="preserve">Не все кнопки имеют </w:t>
            </w:r>
            <w:r w:rsidRPr="006E781B">
              <w:rPr>
                <w:rFonts w:asciiTheme="minorHAnsi" w:hAnsiTheme="minorHAnsi" w:cstheme="minorHAnsi"/>
              </w:rPr>
              <w:t>hover</w:t>
            </w:r>
            <w:r w:rsidRPr="006E781B">
              <w:rPr>
                <w:rFonts w:asciiTheme="minorHAnsi" w:hAnsiTheme="minorHAnsi" w:cstheme="minorHAnsi"/>
                <w:lang w:val="ru-RU"/>
              </w:rPr>
              <w:t>-эффект</w:t>
            </w:r>
          </w:p>
        </w:tc>
        <w:tc>
          <w:tcPr>
            <w:tcW w:w="4673" w:type="dxa"/>
          </w:tcPr>
          <w:p w14:paraId="317BC8C7" w14:textId="0208AA3A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</w:rPr>
            </w:pPr>
            <w:r w:rsidRPr="006E781B">
              <w:rPr>
                <w:rFonts w:asciiTheme="minorHAnsi" w:hAnsiTheme="minorHAnsi" w:cstheme="minorHAnsi"/>
              </w:rPr>
              <w:t>Добавить плавные переходы</w:t>
            </w:r>
          </w:p>
        </w:tc>
      </w:tr>
      <w:tr w:rsidR="006E781B" w:rsidRPr="006E781B" w14:paraId="62E680F6" w14:textId="77777777" w:rsidTr="006E781B">
        <w:trPr>
          <w:trHeight w:val="672"/>
        </w:trPr>
        <w:tc>
          <w:tcPr>
            <w:tcW w:w="4672" w:type="dxa"/>
          </w:tcPr>
          <w:p w14:paraId="41578C07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  <w:lang w:val="ru-RU"/>
              </w:rPr>
            </w:pPr>
            <w:r w:rsidRPr="006E781B">
              <w:rPr>
                <w:rFonts w:asciiTheme="minorHAnsi" w:hAnsiTheme="minorHAnsi" w:cstheme="minorHAnsi"/>
                <w:lang w:val="ru-RU"/>
              </w:rPr>
              <w:t>Меню на мобильных устройствах не сворачивается</w:t>
            </w:r>
          </w:p>
        </w:tc>
        <w:tc>
          <w:tcPr>
            <w:tcW w:w="4673" w:type="dxa"/>
          </w:tcPr>
          <w:p w14:paraId="56A3BF16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</w:rPr>
            </w:pPr>
            <w:r w:rsidRPr="006E781B">
              <w:rPr>
                <w:rFonts w:asciiTheme="minorHAnsi" w:hAnsiTheme="minorHAnsi" w:cstheme="minorHAnsi"/>
              </w:rPr>
              <w:t>Реализовать бургер-меню</w:t>
            </w:r>
          </w:p>
        </w:tc>
      </w:tr>
      <w:tr w:rsidR="006E781B" w:rsidRPr="006E781B" w14:paraId="48D66A78" w14:textId="77777777" w:rsidTr="006E781B">
        <w:trPr>
          <w:trHeight w:val="672"/>
        </w:trPr>
        <w:tc>
          <w:tcPr>
            <w:tcW w:w="4672" w:type="dxa"/>
          </w:tcPr>
          <w:p w14:paraId="3FEE52A1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</w:rPr>
            </w:pPr>
            <w:r w:rsidRPr="006E781B">
              <w:rPr>
                <w:rFonts w:asciiTheme="minorHAnsi" w:hAnsiTheme="minorHAnsi" w:cstheme="minorHAnsi"/>
              </w:rPr>
              <w:t>Нет мета-тегов description и Open Graph</w:t>
            </w:r>
          </w:p>
        </w:tc>
        <w:tc>
          <w:tcPr>
            <w:tcW w:w="4673" w:type="dxa"/>
          </w:tcPr>
          <w:p w14:paraId="34E4CE98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</w:rPr>
            </w:pPr>
            <w:r w:rsidRPr="006E781B">
              <w:rPr>
                <w:rFonts w:asciiTheme="minorHAnsi" w:hAnsiTheme="minorHAnsi" w:cstheme="minorHAnsi"/>
              </w:rPr>
              <w:t>Добавить для лучшего SEO</w:t>
            </w:r>
          </w:p>
        </w:tc>
      </w:tr>
      <w:tr w:rsidR="006E781B" w:rsidRPr="006E781B" w14:paraId="7AA9A4D3" w14:textId="77777777" w:rsidTr="006E781B">
        <w:trPr>
          <w:trHeight w:val="672"/>
        </w:trPr>
        <w:tc>
          <w:tcPr>
            <w:tcW w:w="4672" w:type="dxa"/>
          </w:tcPr>
          <w:p w14:paraId="64BF61D9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</w:rPr>
            </w:pPr>
            <w:r w:rsidRPr="006E781B">
              <w:rPr>
                <w:rFonts w:asciiTheme="minorHAnsi" w:hAnsiTheme="minorHAnsi" w:cstheme="minorHAnsi"/>
              </w:rPr>
              <w:t>Изображения не оптимизированы</w:t>
            </w:r>
          </w:p>
        </w:tc>
        <w:tc>
          <w:tcPr>
            <w:tcW w:w="4673" w:type="dxa"/>
          </w:tcPr>
          <w:p w14:paraId="1D199D06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  <w:lang w:val="ru-RU"/>
              </w:rPr>
            </w:pPr>
            <w:r w:rsidRPr="006E781B">
              <w:rPr>
                <w:rFonts w:asciiTheme="minorHAnsi" w:hAnsiTheme="minorHAnsi" w:cstheme="minorHAnsi"/>
                <w:lang w:val="ru-RU"/>
              </w:rPr>
              <w:t xml:space="preserve">Использовать </w:t>
            </w:r>
            <w:r w:rsidRPr="006E781B">
              <w:rPr>
                <w:rFonts w:asciiTheme="minorHAnsi" w:hAnsiTheme="minorHAnsi" w:cstheme="minorHAnsi"/>
              </w:rPr>
              <w:t>lazy</w:t>
            </w:r>
            <w:r w:rsidRPr="006E781B">
              <w:rPr>
                <w:rFonts w:asciiTheme="minorHAnsi" w:hAnsiTheme="minorHAnsi" w:cstheme="minorHAnsi"/>
                <w:lang w:val="ru-RU"/>
              </w:rPr>
              <w:t xml:space="preserve"> </w:t>
            </w:r>
            <w:r w:rsidRPr="006E781B">
              <w:rPr>
                <w:rFonts w:asciiTheme="minorHAnsi" w:hAnsiTheme="minorHAnsi" w:cstheme="minorHAnsi"/>
              </w:rPr>
              <w:t>loading</w:t>
            </w:r>
            <w:r w:rsidRPr="006E781B">
              <w:rPr>
                <w:rFonts w:asciiTheme="minorHAnsi" w:hAnsiTheme="minorHAnsi" w:cstheme="minorHAnsi"/>
                <w:lang w:val="ru-RU"/>
              </w:rPr>
              <w:t xml:space="preserve"> и современные форматы</w:t>
            </w:r>
          </w:p>
        </w:tc>
      </w:tr>
    </w:tbl>
    <w:p w14:paraId="5C41D20C" w14:textId="77777777" w:rsidR="006E781B" w:rsidRPr="006E781B" w:rsidRDefault="006E781B" w:rsidP="006F3FDF">
      <w:pPr>
        <w:pStyle w:val="-10"/>
        <w:jc w:val="both"/>
        <w:rPr>
          <w:rFonts w:asciiTheme="minorHAnsi" w:hAnsiTheme="minorHAnsi" w:cstheme="minorHAnsi"/>
        </w:rPr>
      </w:pPr>
    </w:p>
    <w:p w14:paraId="2A49BEA6" w14:textId="651B1D59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Выводы:</w:t>
      </w:r>
    </w:p>
    <w:p w14:paraId="6A23AE4F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LLM хорошо справилась с анализом: выявила как визуальные, так и технические недочёты. Однако некоторые рекомендации (например, по SEO) требуют дополнительной проверки вручную. Анализ полезен для дальнейшей итеративной работы.</w:t>
      </w:r>
    </w:p>
    <w:p w14:paraId="75E2FBE4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1FE648F3" w14:textId="167E7489" w:rsidR="00031028" w:rsidRPr="000D1550" w:rsidRDefault="006C6295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</w:t>
      </w:r>
      <w:r w:rsidR="00031028" w:rsidRPr="000D1550">
        <w:rPr>
          <w:rFonts w:asciiTheme="minorHAnsi" w:hAnsiTheme="minorHAnsi" w:cstheme="minorHAnsi"/>
        </w:rPr>
        <w:t>. Использование ИИ-агента</w:t>
      </w:r>
    </w:p>
    <w:p w14:paraId="60895423" w14:textId="79E80E8C" w:rsidR="00031028" w:rsidRDefault="001E5262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Использован агент</w:t>
      </w:r>
      <w:r w:rsidR="00031028" w:rsidRPr="000D1550">
        <w:rPr>
          <w:rFonts w:asciiTheme="minorHAnsi" w:hAnsiTheme="minorHAnsi" w:cstheme="minorHAnsi"/>
        </w:rPr>
        <w:t xml:space="preserve"> </w:t>
      </w:r>
      <w:proofErr w:type="spellStart"/>
      <w:r w:rsidR="00031028" w:rsidRPr="000D1550">
        <w:rPr>
          <w:rFonts w:asciiTheme="minorHAnsi" w:hAnsiTheme="minorHAnsi" w:cstheme="minorHAnsi"/>
        </w:rPr>
        <w:t>SourceCraft</w:t>
      </w:r>
      <w:proofErr w:type="spellEnd"/>
      <w:r w:rsidR="00031028" w:rsidRPr="000D1550">
        <w:rPr>
          <w:rFonts w:asciiTheme="minorHAnsi" w:hAnsiTheme="minorHAnsi" w:cstheme="minorHAnsi"/>
        </w:rPr>
        <w:t xml:space="preserve"> Code </w:t>
      </w:r>
      <w:proofErr w:type="spellStart"/>
      <w:r w:rsidR="00031028" w:rsidRPr="000D1550">
        <w:rPr>
          <w:rFonts w:asciiTheme="minorHAnsi" w:hAnsiTheme="minorHAnsi" w:cstheme="minorHAnsi"/>
        </w:rPr>
        <w:t>Assistant</w:t>
      </w:r>
      <w:proofErr w:type="spellEnd"/>
      <w:r w:rsidR="00031028" w:rsidRPr="000D1550">
        <w:rPr>
          <w:rFonts w:asciiTheme="minorHAnsi" w:hAnsiTheme="minorHAnsi" w:cstheme="minorHAnsi"/>
        </w:rPr>
        <w:t xml:space="preserve"> через расширение в VS Code</w:t>
      </w:r>
      <w:r w:rsidR="0005252C">
        <w:rPr>
          <w:rFonts w:asciiTheme="minorHAnsi" w:hAnsiTheme="minorHAnsi" w:cstheme="minorHAnsi"/>
        </w:rPr>
        <w:t xml:space="preserve"> (рисунок 6).</w:t>
      </w:r>
    </w:p>
    <w:p w14:paraId="7BFBF286" w14:textId="42BEB340" w:rsidR="0005252C" w:rsidRDefault="007869CA" w:rsidP="006F3FDF">
      <w:pPr>
        <w:pStyle w:val="-10"/>
        <w:rPr>
          <w:rFonts w:asciiTheme="minorHAnsi" w:hAnsiTheme="minorHAnsi" w:cstheme="minorHAnsi"/>
        </w:rPr>
      </w:pPr>
      <w:r w:rsidRPr="007869CA">
        <w:rPr>
          <w:rFonts w:asciiTheme="minorHAnsi" w:hAnsiTheme="minorHAnsi" w:cstheme="minorHAnsi"/>
        </w:rPr>
        <w:drawing>
          <wp:inline distT="0" distB="0" distL="0" distR="0" wp14:anchorId="28EF686E" wp14:editId="0575E7E7">
            <wp:extent cx="4426527" cy="27813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8980" cy="278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F164" w14:textId="4052A52F" w:rsidR="007869CA" w:rsidRPr="007869CA" w:rsidRDefault="007869CA" w:rsidP="006F3FDF">
      <w:pPr>
        <w:pStyle w:val="-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Рисунок 6. Использование </w:t>
      </w:r>
      <w:proofErr w:type="spellStart"/>
      <w:r>
        <w:rPr>
          <w:rFonts w:asciiTheme="minorHAnsi" w:hAnsiTheme="minorHAnsi" w:cstheme="minorHAnsi"/>
        </w:rPr>
        <w:t>ии</w:t>
      </w:r>
      <w:proofErr w:type="spellEnd"/>
      <w:r>
        <w:rPr>
          <w:rFonts w:asciiTheme="minorHAnsi" w:hAnsiTheme="minorHAnsi" w:cstheme="minorHAnsi"/>
        </w:rPr>
        <w:t xml:space="preserve">-агента </w:t>
      </w:r>
      <w:proofErr w:type="spellStart"/>
      <w:r>
        <w:rPr>
          <w:rFonts w:asciiTheme="minorHAnsi" w:hAnsiTheme="minorHAnsi" w:cstheme="minorHAnsi"/>
          <w:lang w:val="en-US"/>
        </w:rPr>
        <w:t>SourceCraft</w:t>
      </w:r>
      <w:proofErr w:type="spellEnd"/>
      <w:r w:rsidRPr="007869C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Assistant</w:t>
      </w:r>
      <w:r w:rsidRPr="007869CA">
        <w:rPr>
          <w:rFonts w:asciiTheme="minorHAnsi" w:hAnsiTheme="minorHAnsi" w:cstheme="minorHAnsi"/>
        </w:rPr>
        <w:t>.</w:t>
      </w:r>
    </w:p>
    <w:p w14:paraId="0F6DB5F5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7AA9874C" w14:textId="3C7316DF" w:rsidR="00031028" w:rsidRPr="001E5262" w:rsidRDefault="00031028" w:rsidP="006F3FDF">
      <w:pPr>
        <w:pStyle w:val="-10"/>
        <w:jc w:val="both"/>
        <w:rPr>
          <w:rFonts w:asciiTheme="minorHAnsi" w:hAnsiTheme="minorHAnsi" w:cstheme="minorHAnsi"/>
          <w:lang w:val="en-US"/>
        </w:rPr>
      </w:pPr>
      <w:r w:rsidRPr="000D1550">
        <w:rPr>
          <w:rFonts w:asciiTheme="minorHAnsi" w:hAnsiTheme="minorHAnsi" w:cstheme="minorHAnsi"/>
        </w:rPr>
        <w:t>Задачи для агента:</w:t>
      </w:r>
    </w:p>
    <w:p w14:paraId="54B86F1C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Проанализировать текущий проект, структуру файлов и разметку index.html. Составить перечень технических проблем и архитектурный план оптимизации.</w:t>
      </w:r>
    </w:p>
    <w:p w14:paraId="428B72CB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40EE87F9" w14:textId="363A7455" w:rsidR="00031028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 xml:space="preserve">Внести </w:t>
      </w:r>
      <w:r w:rsidR="00FC1137">
        <w:rPr>
          <w:rFonts w:asciiTheme="minorHAnsi" w:hAnsiTheme="minorHAnsi" w:cstheme="minorHAnsi"/>
        </w:rPr>
        <w:t>улучшения:</w:t>
      </w:r>
    </w:p>
    <w:p w14:paraId="34397739" w14:textId="77777777" w:rsidR="00FC1137" w:rsidRPr="00FC1137" w:rsidRDefault="00FC1137" w:rsidP="006F3FDF">
      <w:pPr>
        <w:pStyle w:val="-10"/>
        <w:numPr>
          <w:ilvl w:val="0"/>
          <w:numId w:val="7"/>
        </w:numPr>
        <w:jc w:val="both"/>
        <w:rPr>
          <w:rFonts w:cstheme="minorHAnsi"/>
        </w:rPr>
      </w:pPr>
      <w:r w:rsidRPr="00FC1137">
        <w:rPr>
          <w:rFonts w:cstheme="minorHAnsi"/>
        </w:rPr>
        <w:t xml:space="preserve">Перенести лучшие блоки из index.html (акции, бонусы) и index2.html (формы с </w:t>
      </w:r>
      <w:proofErr w:type="spellStart"/>
      <w:r w:rsidRPr="00FC1137">
        <w:rPr>
          <w:rFonts w:cstheme="minorHAnsi"/>
        </w:rPr>
        <w:t>label</w:t>
      </w:r>
      <w:proofErr w:type="spellEnd"/>
      <w:r w:rsidRPr="00FC1137">
        <w:rPr>
          <w:rFonts w:cstheme="minorHAnsi"/>
        </w:rPr>
        <w:t>, доступные паттерны) в каноническую версию</w:t>
      </w:r>
    </w:p>
    <w:p w14:paraId="1B9FA099" w14:textId="77777777" w:rsidR="00FC1137" w:rsidRPr="00FC1137" w:rsidRDefault="00FC1137" w:rsidP="006F3FDF">
      <w:pPr>
        <w:pStyle w:val="-10"/>
        <w:numPr>
          <w:ilvl w:val="0"/>
          <w:numId w:val="7"/>
        </w:numPr>
        <w:jc w:val="both"/>
        <w:rPr>
          <w:rFonts w:cstheme="minorHAnsi"/>
        </w:rPr>
      </w:pPr>
      <w:r w:rsidRPr="00FC1137">
        <w:rPr>
          <w:rFonts w:cstheme="minorHAnsi"/>
        </w:rPr>
        <w:t xml:space="preserve">Создать структуру проекта: </w:t>
      </w:r>
      <w:proofErr w:type="spellStart"/>
      <w:r w:rsidRPr="00FC1137">
        <w:rPr>
          <w:rFonts w:cstheme="minorHAnsi"/>
        </w:rPr>
        <w:t>assets</w:t>
      </w:r>
      <w:proofErr w:type="spellEnd"/>
      <w:r w:rsidRPr="00FC1137">
        <w:rPr>
          <w:rFonts w:cstheme="minorHAnsi"/>
        </w:rPr>
        <w:t>/</w:t>
      </w:r>
      <w:proofErr w:type="spellStart"/>
      <w:r w:rsidRPr="00FC1137">
        <w:rPr>
          <w:rFonts w:cstheme="minorHAnsi"/>
        </w:rPr>
        <w:t>css</w:t>
      </w:r>
      <w:proofErr w:type="spellEnd"/>
      <w:r w:rsidRPr="00FC1137">
        <w:rPr>
          <w:rFonts w:cstheme="minorHAnsi"/>
        </w:rPr>
        <w:t xml:space="preserve">, </w:t>
      </w:r>
      <w:proofErr w:type="spellStart"/>
      <w:r w:rsidRPr="00FC1137">
        <w:rPr>
          <w:rFonts w:cstheme="minorHAnsi"/>
        </w:rPr>
        <w:t>assets</w:t>
      </w:r>
      <w:proofErr w:type="spellEnd"/>
      <w:r w:rsidRPr="00FC1137">
        <w:rPr>
          <w:rFonts w:cstheme="minorHAnsi"/>
        </w:rPr>
        <w:t>/</w:t>
      </w:r>
      <w:proofErr w:type="spellStart"/>
      <w:r w:rsidRPr="00FC1137">
        <w:rPr>
          <w:rFonts w:cstheme="minorHAnsi"/>
        </w:rPr>
        <w:t>js</w:t>
      </w:r>
      <w:proofErr w:type="spellEnd"/>
      <w:r w:rsidRPr="00FC1137">
        <w:rPr>
          <w:rFonts w:cstheme="minorHAnsi"/>
        </w:rPr>
        <w:t xml:space="preserve">, </w:t>
      </w:r>
      <w:proofErr w:type="spellStart"/>
      <w:r w:rsidRPr="00FC1137">
        <w:rPr>
          <w:rFonts w:cstheme="minorHAnsi"/>
        </w:rPr>
        <w:t>assets</w:t>
      </w:r>
      <w:proofErr w:type="spellEnd"/>
      <w:r w:rsidRPr="00FC1137">
        <w:rPr>
          <w:rFonts w:cstheme="minorHAnsi"/>
        </w:rPr>
        <w:t>/</w:t>
      </w:r>
      <w:proofErr w:type="spellStart"/>
      <w:r w:rsidRPr="00FC1137">
        <w:rPr>
          <w:rFonts w:cstheme="minorHAnsi"/>
        </w:rPr>
        <w:t>img</w:t>
      </w:r>
      <w:proofErr w:type="spellEnd"/>
      <w:r w:rsidRPr="00FC1137">
        <w:rPr>
          <w:rFonts w:cstheme="minorHAnsi"/>
        </w:rPr>
        <w:t xml:space="preserve">, </w:t>
      </w:r>
      <w:proofErr w:type="spellStart"/>
      <w:r w:rsidRPr="00FC1137">
        <w:rPr>
          <w:rFonts w:cstheme="minorHAnsi"/>
        </w:rPr>
        <w:t>data</w:t>
      </w:r>
      <w:proofErr w:type="spellEnd"/>
      <w:r w:rsidRPr="00FC1137">
        <w:rPr>
          <w:rFonts w:cstheme="minorHAnsi"/>
        </w:rPr>
        <w:t xml:space="preserve">, </w:t>
      </w:r>
      <w:proofErr w:type="spellStart"/>
      <w:r w:rsidRPr="00FC1137">
        <w:rPr>
          <w:rFonts w:cstheme="minorHAnsi"/>
        </w:rPr>
        <w:t>favicon</w:t>
      </w:r>
      <w:proofErr w:type="spellEnd"/>
      <w:r w:rsidRPr="00FC1137">
        <w:rPr>
          <w:rFonts w:cstheme="minorHAnsi"/>
        </w:rPr>
        <w:t>, robots.txt, sitemap.xml</w:t>
      </w:r>
    </w:p>
    <w:p w14:paraId="55E0CDB8" w14:textId="77777777" w:rsidR="00FC1137" w:rsidRPr="00FC1137" w:rsidRDefault="00FC1137" w:rsidP="006F3FDF">
      <w:pPr>
        <w:pStyle w:val="-10"/>
        <w:numPr>
          <w:ilvl w:val="0"/>
          <w:numId w:val="7"/>
        </w:numPr>
        <w:jc w:val="both"/>
        <w:rPr>
          <w:rFonts w:cstheme="minorHAnsi"/>
        </w:rPr>
      </w:pPr>
      <w:r w:rsidRPr="00FC1137">
        <w:rPr>
          <w:rFonts w:cstheme="minorHAnsi"/>
        </w:rPr>
        <w:t>Вынести CSS в модульные файлы (</w:t>
      </w:r>
      <w:proofErr w:type="spellStart"/>
      <w:r w:rsidRPr="00FC1137">
        <w:rPr>
          <w:rFonts w:cstheme="minorHAnsi"/>
        </w:rPr>
        <w:t>base</w:t>
      </w:r>
      <w:proofErr w:type="spellEnd"/>
      <w:r w:rsidRPr="00FC1137">
        <w:rPr>
          <w:rFonts w:cstheme="minorHAnsi"/>
        </w:rPr>
        <w:t xml:space="preserve">, </w:t>
      </w:r>
      <w:proofErr w:type="spellStart"/>
      <w:r w:rsidRPr="00FC1137">
        <w:rPr>
          <w:rFonts w:cstheme="minorHAnsi"/>
        </w:rPr>
        <w:t>layout</w:t>
      </w:r>
      <w:proofErr w:type="spellEnd"/>
      <w:r w:rsidRPr="00FC1137">
        <w:rPr>
          <w:rFonts w:cstheme="minorHAnsi"/>
        </w:rPr>
        <w:t xml:space="preserve">, </w:t>
      </w:r>
      <w:proofErr w:type="spellStart"/>
      <w:r w:rsidRPr="00FC1137">
        <w:rPr>
          <w:rFonts w:cstheme="minorHAnsi"/>
        </w:rPr>
        <w:t>components</w:t>
      </w:r>
      <w:proofErr w:type="spellEnd"/>
      <w:r w:rsidRPr="00FC1137">
        <w:rPr>
          <w:rFonts w:cstheme="minorHAnsi"/>
        </w:rPr>
        <w:t>) с CSS-переменными</w:t>
      </w:r>
    </w:p>
    <w:p w14:paraId="19E33885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3CFC10B9" w14:textId="77777777" w:rsidR="00031028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Какие изменения были выполнены:</w:t>
      </w:r>
    </w:p>
    <w:p w14:paraId="0F9F2991" w14:textId="77777777" w:rsidR="00397006" w:rsidRPr="00397006" w:rsidRDefault="00397006" w:rsidP="006F3FDF">
      <w:pPr>
        <w:pStyle w:val="-10"/>
        <w:numPr>
          <w:ilvl w:val="0"/>
          <w:numId w:val="8"/>
        </w:numPr>
        <w:jc w:val="both"/>
        <w:rPr>
          <w:rFonts w:cstheme="minorHAnsi"/>
        </w:rPr>
      </w:pPr>
      <w:r w:rsidRPr="00397006">
        <w:rPr>
          <w:rFonts w:cstheme="minorHAnsi"/>
        </w:rPr>
        <w:t>Перенесены лучшие блоки из index.html (акции, бонусы) и index2.html (формы с &lt;</w:t>
      </w:r>
      <w:proofErr w:type="spellStart"/>
      <w:r w:rsidRPr="00397006">
        <w:rPr>
          <w:rFonts w:cstheme="minorHAnsi"/>
        </w:rPr>
        <w:t>label</w:t>
      </w:r>
      <w:proofErr w:type="spellEnd"/>
      <w:r w:rsidRPr="00397006">
        <w:rPr>
          <w:rFonts w:cstheme="minorHAnsi"/>
        </w:rPr>
        <w:t>&gt;, доступные паттерны) в каноническую версию.</w:t>
      </w:r>
    </w:p>
    <w:p w14:paraId="680A673B" w14:textId="77777777" w:rsidR="00397006" w:rsidRPr="00397006" w:rsidRDefault="00397006" w:rsidP="006F3FDF">
      <w:pPr>
        <w:pStyle w:val="-10"/>
        <w:numPr>
          <w:ilvl w:val="0"/>
          <w:numId w:val="8"/>
        </w:numPr>
        <w:jc w:val="both"/>
        <w:rPr>
          <w:rFonts w:cstheme="minorHAnsi"/>
        </w:rPr>
      </w:pPr>
      <w:r w:rsidRPr="00397006">
        <w:rPr>
          <w:rFonts w:cstheme="minorHAnsi"/>
        </w:rPr>
        <w:t xml:space="preserve">Создана структура проекта: </w:t>
      </w:r>
      <w:proofErr w:type="spellStart"/>
      <w:r w:rsidRPr="00397006">
        <w:rPr>
          <w:rFonts w:cstheme="minorHAnsi"/>
        </w:rPr>
        <w:t>assets</w:t>
      </w:r>
      <w:proofErr w:type="spellEnd"/>
      <w:r w:rsidRPr="00397006">
        <w:rPr>
          <w:rFonts w:cstheme="minorHAnsi"/>
        </w:rPr>
        <w:t>/</w:t>
      </w:r>
      <w:proofErr w:type="spellStart"/>
      <w:r w:rsidRPr="00397006">
        <w:rPr>
          <w:rFonts w:cstheme="minorHAnsi"/>
        </w:rPr>
        <w:t>css</w:t>
      </w:r>
      <w:proofErr w:type="spellEnd"/>
      <w:r w:rsidRPr="00397006">
        <w:rPr>
          <w:rFonts w:cstheme="minorHAnsi"/>
        </w:rPr>
        <w:t xml:space="preserve">, </w:t>
      </w:r>
      <w:proofErr w:type="spellStart"/>
      <w:r w:rsidRPr="00397006">
        <w:rPr>
          <w:rFonts w:cstheme="minorHAnsi"/>
        </w:rPr>
        <w:t>assets</w:t>
      </w:r>
      <w:proofErr w:type="spellEnd"/>
      <w:r w:rsidRPr="00397006">
        <w:rPr>
          <w:rFonts w:cstheme="minorHAnsi"/>
        </w:rPr>
        <w:t>/</w:t>
      </w:r>
      <w:proofErr w:type="spellStart"/>
      <w:r w:rsidRPr="00397006">
        <w:rPr>
          <w:rFonts w:cstheme="minorHAnsi"/>
        </w:rPr>
        <w:t>js</w:t>
      </w:r>
      <w:proofErr w:type="spellEnd"/>
      <w:r w:rsidRPr="00397006">
        <w:rPr>
          <w:rFonts w:cstheme="minorHAnsi"/>
        </w:rPr>
        <w:t xml:space="preserve">, </w:t>
      </w:r>
      <w:proofErr w:type="spellStart"/>
      <w:r w:rsidRPr="00397006">
        <w:rPr>
          <w:rFonts w:cstheme="minorHAnsi"/>
        </w:rPr>
        <w:t>assets</w:t>
      </w:r>
      <w:proofErr w:type="spellEnd"/>
      <w:r w:rsidRPr="00397006">
        <w:rPr>
          <w:rFonts w:cstheme="minorHAnsi"/>
        </w:rPr>
        <w:t>/</w:t>
      </w:r>
      <w:proofErr w:type="spellStart"/>
      <w:r w:rsidRPr="00397006">
        <w:rPr>
          <w:rFonts w:cstheme="minorHAnsi"/>
        </w:rPr>
        <w:t>img</w:t>
      </w:r>
      <w:proofErr w:type="spellEnd"/>
      <w:r w:rsidRPr="00397006">
        <w:rPr>
          <w:rFonts w:cstheme="minorHAnsi"/>
        </w:rPr>
        <w:t xml:space="preserve">, </w:t>
      </w:r>
      <w:proofErr w:type="spellStart"/>
      <w:r w:rsidRPr="00397006">
        <w:rPr>
          <w:rFonts w:cstheme="minorHAnsi"/>
        </w:rPr>
        <w:t>data</w:t>
      </w:r>
      <w:proofErr w:type="spellEnd"/>
      <w:r w:rsidRPr="00397006">
        <w:rPr>
          <w:rFonts w:cstheme="minorHAnsi"/>
        </w:rPr>
        <w:t xml:space="preserve">, </w:t>
      </w:r>
      <w:proofErr w:type="spellStart"/>
      <w:r w:rsidRPr="00397006">
        <w:rPr>
          <w:rFonts w:cstheme="minorHAnsi"/>
        </w:rPr>
        <w:t>favicon</w:t>
      </w:r>
      <w:proofErr w:type="spellEnd"/>
      <w:r w:rsidRPr="00397006">
        <w:rPr>
          <w:rFonts w:cstheme="minorHAnsi"/>
        </w:rPr>
        <w:t>, robots.txt, sitemap.xml.</w:t>
      </w:r>
    </w:p>
    <w:p w14:paraId="72272E2E" w14:textId="77777777" w:rsidR="00397006" w:rsidRPr="00397006" w:rsidRDefault="00397006" w:rsidP="006F3FDF">
      <w:pPr>
        <w:pStyle w:val="-10"/>
        <w:numPr>
          <w:ilvl w:val="0"/>
          <w:numId w:val="8"/>
        </w:numPr>
        <w:jc w:val="both"/>
        <w:rPr>
          <w:rFonts w:cstheme="minorHAnsi"/>
        </w:rPr>
      </w:pPr>
      <w:r w:rsidRPr="00397006">
        <w:rPr>
          <w:rFonts w:cstheme="minorHAnsi"/>
        </w:rPr>
        <w:t>CSS вынесен в модульные файлы (</w:t>
      </w:r>
      <w:proofErr w:type="spellStart"/>
      <w:r w:rsidRPr="00397006">
        <w:rPr>
          <w:rFonts w:cstheme="minorHAnsi"/>
        </w:rPr>
        <w:t>base</w:t>
      </w:r>
      <w:proofErr w:type="spellEnd"/>
      <w:r w:rsidRPr="00397006">
        <w:rPr>
          <w:rFonts w:cstheme="minorHAnsi"/>
        </w:rPr>
        <w:t xml:space="preserve">, </w:t>
      </w:r>
      <w:proofErr w:type="spellStart"/>
      <w:r w:rsidRPr="00397006">
        <w:rPr>
          <w:rFonts w:cstheme="minorHAnsi"/>
        </w:rPr>
        <w:t>layout</w:t>
      </w:r>
      <w:proofErr w:type="spellEnd"/>
      <w:r w:rsidRPr="00397006">
        <w:rPr>
          <w:rFonts w:cstheme="minorHAnsi"/>
        </w:rPr>
        <w:t xml:space="preserve">, </w:t>
      </w:r>
      <w:proofErr w:type="spellStart"/>
      <w:r w:rsidRPr="00397006">
        <w:rPr>
          <w:rFonts w:cstheme="minorHAnsi"/>
        </w:rPr>
        <w:t>components</w:t>
      </w:r>
      <w:proofErr w:type="spellEnd"/>
      <w:r w:rsidRPr="00397006">
        <w:rPr>
          <w:rFonts w:cstheme="minorHAnsi"/>
        </w:rPr>
        <w:t>) с CSS-переменными.</w:t>
      </w:r>
    </w:p>
    <w:p w14:paraId="42FDC515" w14:textId="77777777" w:rsidR="00397006" w:rsidRPr="000D1550" w:rsidRDefault="00397006" w:rsidP="006F3FDF">
      <w:pPr>
        <w:pStyle w:val="-10"/>
        <w:jc w:val="both"/>
        <w:rPr>
          <w:rFonts w:asciiTheme="minorHAnsi" w:hAnsiTheme="minorHAnsi" w:cstheme="minorHAnsi"/>
        </w:rPr>
      </w:pPr>
    </w:p>
    <w:p w14:paraId="352B3E46" w14:textId="5BE4E92F" w:rsidR="00031028" w:rsidRPr="00397006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5700D3FA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Наблюдения:</w:t>
      </w:r>
    </w:p>
    <w:p w14:paraId="55D101C6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Агент работал последовательно, запрашивал подтверждение действий (</w:t>
      </w:r>
      <w:proofErr w:type="spellStart"/>
      <w:r w:rsidRPr="000D1550">
        <w:rPr>
          <w:rFonts w:asciiTheme="minorHAnsi" w:hAnsiTheme="minorHAnsi" w:cstheme="minorHAnsi"/>
        </w:rPr>
        <w:t>Approve</w:t>
      </w:r>
      <w:proofErr w:type="spellEnd"/>
      <w:r w:rsidRPr="000D1550">
        <w:rPr>
          <w:rFonts w:asciiTheme="minorHAnsi" w:hAnsiTheme="minorHAnsi" w:cstheme="minorHAnsi"/>
        </w:rPr>
        <w:t>/</w:t>
      </w:r>
      <w:proofErr w:type="spellStart"/>
      <w:r w:rsidRPr="000D1550">
        <w:rPr>
          <w:rFonts w:asciiTheme="minorHAnsi" w:hAnsiTheme="minorHAnsi" w:cstheme="minorHAnsi"/>
        </w:rPr>
        <w:t>Deny</w:t>
      </w:r>
      <w:proofErr w:type="spellEnd"/>
      <w:r w:rsidRPr="000D1550">
        <w:rPr>
          <w:rFonts w:asciiTheme="minorHAnsi" w:hAnsiTheme="minorHAnsi" w:cstheme="minorHAnsi"/>
        </w:rPr>
        <w:t>). Хорошо справился с задачей, но потребовал ручной проверки после внесения изменений. Автономность агента выше, чем у чат-бота, но контроль со стороны человека обязателен.</w:t>
      </w:r>
    </w:p>
    <w:p w14:paraId="4E3DEE9B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38F79CCE" w14:textId="3C7551B1" w:rsidR="00031028" w:rsidRDefault="00D45B6E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</w:t>
      </w:r>
      <w:r w:rsidR="00031028" w:rsidRPr="000D1550">
        <w:rPr>
          <w:rFonts w:asciiTheme="minorHAnsi" w:hAnsiTheme="minorHAnsi" w:cstheme="minorHAnsi"/>
        </w:rPr>
        <w:t>. Скриншот сайта с изменениями</w:t>
      </w:r>
    </w:p>
    <w:p w14:paraId="06E93DA1" w14:textId="1F041FD9" w:rsidR="00013261" w:rsidRPr="007C127A" w:rsidRDefault="00013261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На рисунке 7 представлен сайт с изменениями. В ходе лабораторной работы также был разраб</w:t>
      </w:r>
      <w:r w:rsidR="007C127A">
        <w:rPr>
          <w:rFonts w:asciiTheme="minorHAnsi" w:hAnsiTheme="minorHAnsi" w:cstheme="minorHAnsi"/>
        </w:rPr>
        <w:t xml:space="preserve">отан </w:t>
      </w:r>
      <w:proofErr w:type="gramStart"/>
      <w:r w:rsidR="007C127A">
        <w:rPr>
          <w:rFonts w:asciiTheme="minorHAnsi" w:hAnsiTheme="minorHAnsi" w:cstheme="minorHAnsi"/>
        </w:rPr>
        <w:t>сайт</w:t>
      </w:r>
      <w:proofErr w:type="gramEnd"/>
      <w:r w:rsidR="007C127A">
        <w:rPr>
          <w:rFonts w:asciiTheme="minorHAnsi" w:hAnsiTheme="minorHAnsi" w:cstheme="minorHAnsi"/>
        </w:rPr>
        <w:t xml:space="preserve"> написанный другой </w:t>
      </w:r>
      <w:r w:rsidR="007C127A">
        <w:rPr>
          <w:rFonts w:asciiTheme="minorHAnsi" w:hAnsiTheme="minorHAnsi" w:cstheme="minorHAnsi"/>
          <w:lang w:val="en-US"/>
        </w:rPr>
        <w:t>LLM</w:t>
      </w:r>
      <w:r w:rsidR="009C245D" w:rsidRPr="009C245D">
        <w:rPr>
          <w:rFonts w:asciiTheme="minorHAnsi" w:hAnsiTheme="minorHAnsi" w:cstheme="minorHAnsi"/>
        </w:rPr>
        <w:t xml:space="preserve"> (</w:t>
      </w:r>
      <w:r w:rsidR="009C245D">
        <w:rPr>
          <w:rFonts w:asciiTheme="minorHAnsi" w:hAnsiTheme="minorHAnsi" w:cstheme="minorHAnsi"/>
        </w:rPr>
        <w:t xml:space="preserve">независимый чат в </w:t>
      </w:r>
      <w:proofErr w:type="spellStart"/>
      <w:r w:rsidR="009C245D">
        <w:rPr>
          <w:rFonts w:asciiTheme="minorHAnsi" w:hAnsiTheme="minorHAnsi" w:cstheme="minorHAnsi"/>
          <w:lang w:val="en-US"/>
        </w:rPr>
        <w:t>DeepSeek</w:t>
      </w:r>
      <w:proofErr w:type="spellEnd"/>
      <w:r w:rsidR="009C245D" w:rsidRPr="009C245D">
        <w:rPr>
          <w:rFonts w:asciiTheme="minorHAnsi" w:hAnsiTheme="minorHAnsi" w:cstheme="minorHAnsi"/>
        </w:rPr>
        <w:t>)</w:t>
      </w:r>
      <w:r w:rsidR="007C127A">
        <w:rPr>
          <w:rFonts w:asciiTheme="minorHAnsi" w:hAnsiTheme="minorHAnsi" w:cstheme="minorHAnsi"/>
        </w:rPr>
        <w:t>. ИИ-агент объединил эти два сайта в один</w:t>
      </w:r>
      <w:r w:rsidR="009C245D">
        <w:rPr>
          <w:rFonts w:asciiTheme="minorHAnsi" w:hAnsiTheme="minorHAnsi" w:cstheme="minorHAnsi"/>
        </w:rPr>
        <w:t xml:space="preserve"> и оставил лучшие опции от обоих сайтов.</w:t>
      </w:r>
    </w:p>
    <w:p w14:paraId="0E476547" w14:textId="4CFA53DC" w:rsidR="00031028" w:rsidRDefault="00D45B6E" w:rsidP="006F3FDF">
      <w:pPr>
        <w:pStyle w:val="-10"/>
        <w:rPr>
          <w:rFonts w:asciiTheme="minorHAnsi" w:hAnsiTheme="minorHAnsi" w:cstheme="minorHAnsi"/>
          <w:lang w:val="en-US"/>
        </w:rPr>
      </w:pPr>
      <w:r w:rsidRPr="00D45B6E">
        <w:rPr>
          <w:rFonts w:asciiTheme="minorHAnsi" w:hAnsiTheme="minorHAnsi" w:cstheme="minorHAnsi"/>
        </w:rPr>
        <w:lastRenderedPageBreak/>
        <w:drawing>
          <wp:inline distT="0" distB="0" distL="0" distR="0" wp14:anchorId="087EC1ED" wp14:editId="6F9142F2">
            <wp:extent cx="5940425" cy="27000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3855" w14:textId="75D9247D" w:rsidR="009C245D" w:rsidRPr="009C245D" w:rsidRDefault="009C245D" w:rsidP="006F3FDF">
      <w:pPr>
        <w:pStyle w:val="-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7. Сайт с примененными изменениями.</w:t>
      </w:r>
    </w:p>
    <w:p w14:paraId="6405117C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317CA0D5" w14:textId="5168E0DC" w:rsidR="00031028" w:rsidRPr="000D1550" w:rsidRDefault="00875453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</w:t>
      </w:r>
      <w:r w:rsidR="00031028" w:rsidRPr="000D1550"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</w:rPr>
        <w:t>В</w:t>
      </w:r>
      <w:r w:rsidR="006F3FDF">
        <w:rPr>
          <w:rFonts w:asciiTheme="minorHAnsi" w:hAnsiTheme="minorHAnsi" w:cstheme="minorHAnsi"/>
        </w:rPr>
        <w:t>ывод.</w:t>
      </w:r>
    </w:p>
    <w:p w14:paraId="1532DC9B" w14:textId="3168A741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 xml:space="preserve">В ходе лабораторной работы </w:t>
      </w:r>
      <w:r w:rsidR="006F3FDF">
        <w:rPr>
          <w:rFonts w:asciiTheme="minorHAnsi" w:hAnsiTheme="minorHAnsi" w:cstheme="minorHAnsi"/>
        </w:rPr>
        <w:t>был</w:t>
      </w:r>
      <w:r w:rsidRPr="000D1550">
        <w:rPr>
          <w:rFonts w:asciiTheme="minorHAnsi" w:hAnsiTheme="minorHAnsi" w:cstheme="minorHAnsi"/>
        </w:rPr>
        <w:t xml:space="preserve"> осво</w:t>
      </w:r>
      <w:r w:rsidR="006F3FDF">
        <w:rPr>
          <w:rFonts w:asciiTheme="minorHAnsi" w:hAnsiTheme="minorHAnsi" w:cstheme="minorHAnsi"/>
        </w:rPr>
        <w:t>ен</w:t>
      </w:r>
      <w:r w:rsidRPr="000D1550">
        <w:rPr>
          <w:rFonts w:asciiTheme="minorHAnsi" w:hAnsiTheme="minorHAnsi" w:cstheme="minorHAnsi"/>
        </w:rPr>
        <w:t xml:space="preserve"> полный цикл создания </w:t>
      </w:r>
      <w:proofErr w:type="spellStart"/>
      <w:r w:rsidRPr="000D1550">
        <w:rPr>
          <w:rFonts w:asciiTheme="minorHAnsi" w:hAnsiTheme="minorHAnsi" w:cstheme="minorHAnsi"/>
        </w:rPr>
        <w:t>лендинга</w:t>
      </w:r>
      <w:proofErr w:type="spellEnd"/>
      <w:r w:rsidRPr="000D1550">
        <w:rPr>
          <w:rFonts w:asciiTheme="minorHAnsi" w:hAnsiTheme="minorHAnsi" w:cstheme="minorHAnsi"/>
        </w:rPr>
        <w:t xml:space="preserve"> с использованием современных ИИ-инструментов: от генерации первоначального кода с помощью LLM до его анализа и улучшения с помощью AI-агента.</w:t>
      </w:r>
    </w:p>
    <w:p w14:paraId="5B45D5E3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151F6E61" w14:textId="10861CE1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Преимущества LLM:</w:t>
      </w:r>
    </w:p>
    <w:p w14:paraId="5BEF3B9B" w14:textId="4B510998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Быстрая генерация кода и контента.</w:t>
      </w:r>
    </w:p>
    <w:p w14:paraId="27D174B7" w14:textId="51D62255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Возможность итеративной работы: можно попросить исправить конкретный блок, не переписывая всё.</w:t>
      </w:r>
    </w:p>
    <w:p w14:paraId="29775BC9" w14:textId="1EEFEE2C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Помощь в формулировании пром</w:t>
      </w:r>
      <w:r w:rsidR="006F3FDF">
        <w:rPr>
          <w:rFonts w:asciiTheme="minorHAnsi" w:hAnsiTheme="minorHAnsi" w:cstheme="minorHAnsi"/>
        </w:rPr>
        <w:t>п</w:t>
      </w:r>
      <w:r w:rsidRPr="000D1550">
        <w:rPr>
          <w:rFonts w:asciiTheme="minorHAnsi" w:hAnsiTheme="minorHAnsi" w:cstheme="minorHAnsi"/>
        </w:rPr>
        <w:t>тов и анализе сайта.</w:t>
      </w:r>
    </w:p>
    <w:p w14:paraId="6308F68C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6A5397DD" w14:textId="7C72085F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Ограничения LLM:</w:t>
      </w:r>
    </w:p>
    <w:p w14:paraId="2B3AE712" w14:textId="7EFF94E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Не всегда генерирует корректный код (битые ссылки, отсутствие адаптивности).</w:t>
      </w:r>
    </w:p>
    <w:p w14:paraId="03AA290E" w14:textId="591C78B9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Требует точного пром</w:t>
      </w:r>
      <w:r w:rsidR="006F3FDF">
        <w:rPr>
          <w:rFonts w:asciiTheme="minorHAnsi" w:hAnsiTheme="minorHAnsi" w:cstheme="minorHAnsi"/>
        </w:rPr>
        <w:t>п</w:t>
      </w:r>
      <w:r w:rsidRPr="000D1550">
        <w:rPr>
          <w:rFonts w:asciiTheme="minorHAnsi" w:hAnsiTheme="minorHAnsi" w:cstheme="minorHAnsi"/>
        </w:rPr>
        <w:t>та (R-T-F-C), иначе результат поверхностный.</w:t>
      </w:r>
    </w:p>
    <w:p w14:paraId="3902FA7C" w14:textId="5CBC9CD8" w:rsidR="00031028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Может «галлюцинировать» — предлагать несуществующие библиотеки или API.</w:t>
      </w:r>
    </w:p>
    <w:p w14:paraId="25AB0145" w14:textId="77777777" w:rsidR="006F3FDF" w:rsidRPr="000D1550" w:rsidRDefault="006F3FDF" w:rsidP="006F3FDF">
      <w:pPr>
        <w:pStyle w:val="-10"/>
        <w:jc w:val="both"/>
        <w:rPr>
          <w:rFonts w:asciiTheme="minorHAnsi" w:hAnsiTheme="minorHAnsi" w:cstheme="minorHAnsi"/>
        </w:rPr>
      </w:pPr>
    </w:p>
    <w:p w14:paraId="1D1807A8" w14:textId="14ED721B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Преимущества AI-агентов:</w:t>
      </w:r>
    </w:p>
    <w:p w14:paraId="64EBEEBE" w14:textId="0CC61D79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Самостоятельно читают и изменяют файлы проекта.</w:t>
      </w:r>
    </w:p>
    <w:p w14:paraId="4A32D659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Могут запускать код, проверять результат, исправлять ошибки.</w:t>
      </w:r>
    </w:p>
    <w:p w14:paraId="4D64DFB6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Работают в контексте проекта, а не только в чате.</w:t>
      </w:r>
    </w:p>
    <w:p w14:paraId="31E7346A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0DD2A48C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Ограничения AI-агентов:</w:t>
      </w:r>
    </w:p>
    <w:p w14:paraId="64FF40C2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369C70B2" w14:textId="277C7AD3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lastRenderedPageBreak/>
        <w:t>Требуют контроля: могут изменить не тот файл, удалить нужный код, создать лишние зависимости.</w:t>
      </w:r>
    </w:p>
    <w:p w14:paraId="42F86629" w14:textId="3860E97D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Ограничены квотами и доступом.</w:t>
      </w:r>
    </w:p>
    <w:p w14:paraId="4E740996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Не всегда правильно интерпретируют задачу.</w:t>
      </w:r>
    </w:p>
    <w:p w14:paraId="54A09F66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2E99164A" w14:textId="310FF914" w:rsidR="003E3EF5" w:rsidRPr="000D1550" w:rsidRDefault="00031028" w:rsidP="006F3FDF">
      <w:pPr>
        <w:pStyle w:val="-10"/>
        <w:spacing w:line="360" w:lineRule="auto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 xml:space="preserve">Вывод: ИИ-инструменты значительно ускоряют разработку, но не заменяют разработчика. Важно уметь формулировать </w:t>
      </w:r>
      <w:proofErr w:type="spellStart"/>
      <w:r w:rsidRPr="000D1550">
        <w:rPr>
          <w:rFonts w:asciiTheme="minorHAnsi" w:hAnsiTheme="minorHAnsi" w:cstheme="minorHAnsi"/>
        </w:rPr>
        <w:t>промты</w:t>
      </w:r>
      <w:proofErr w:type="spellEnd"/>
      <w:r w:rsidRPr="000D1550">
        <w:rPr>
          <w:rFonts w:asciiTheme="minorHAnsi" w:hAnsiTheme="minorHAnsi" w:cstheme="minorHAnsi"/>
        </w:rPr>
        <w:t>, критически оценивать результат и контролировать действия агента. Принцип «ИИ выполняет работу, человек контролирует результат» остаётся ключевым.</w:t>
      </w:r>
    </w:p>
    <w:p w14:paraId="21779091" w14:textId="7F37DAC9" w:rsidR="7F769B7D" w:rsidRDefault="7F769B7D" w:rsidP="006F3FDF">
      <w:pPr>
        <w:pStyle w:val="-10"/>
        <w:spacing w:line="360" w:lineRule="auto"/>
        <w:jc w:val="both"/>
      </w:pPr>
    </w:p>
    <w:p w14:paraId="7D5602FC" w14:textId="7B5170C3" w:rsidR="7F769B7D" w:rsidRDefault="7F769B7D" w:rsidP="006F3FDF">
      <w:pPr>
        <w:pStyle w:val="-10"/>
        <w:spacing w:line="360" w:lineRule="auto"/>
        <w:jc w:val="both"/>
      </w:pPr>
    </w:p>
    <w:p w14:paraId="3FEF4806" w14:textId="2B0A62F3" w:rsidR="7F769B7D" w:rsidRDefault="7F769B7D" w:rsidP="006F3FDF">
      <w:pPr>
        <w:pStyle w:val="-10"/>
        <w:spacing w:line="360" w:lineRule="auto"/>
        <w:jc w:val="both"/>
      </w:pPr>
    </w:p>
    <w:p w14:paraId="467BD8C5" w14:textId="0329F14C" w:rsidR="7F769B7D" w:rsidRDefault="7F769B7D" w:rsidP="006F3FDF">
      <w:pPr>
        <w:pStyle w:val="-10"/>
        <w:spacing w:line="360" w:lineRule="auto"/>
        <w:jc w:val="both"/>
      </w:pPr>
    </w:p>
    <w:p w14:paraId="77D5D899" w14:textId="1BE3CAE8" w:rsidR="7F769B7D" w:rsidRDefault="7F769B7D" w:rsidP="006F3FDF">
      <w:pPr>
        <w:pStyle w:val="-10"/>
        <w:spacing w:line="360" w:lineRule="auto"/>
        <w:jc w:val="both"/>
      </w:pPr>
    </w:p>
    <w:p w14:paraId="75B00F7D" w14:textId="247769D0" w:rsidR="7F769B7D" w:rsidRDefault="7F769B7D" w:rsidP="006F3FDF">
      <w:pPr>
        <w:pStyle w:val="-10"/>
        <w:spacing w:line="360" w:lineRule="auto"/>
        <w:jc w:val="both"/>
      </w:pPr>
    </w:p>
    <w:p w14:paraId="5DED64DA" w14:textId="4C74C15A" w:rsidR="7F769B7D" w:rsidRDefault="7F769B7D" w:rsidP="00851957">
      <w:pPr>
        <w:pStyle w:val="-10"/>
        <w:spacing w:line="360" w:lineRule="auto"/>
        <w:jc w:val="both"/>
      </w:pPr>
    </w:p>
    <w:p w14:paraId="3894480B" w14:textId="421090CD" w:rsidR="7F769B7D" w:rsidRDefault="7F769B7D" w:rsidP="00851957">
      <w:pPr>
        <w:pStyle w:val="-10"/>
        <w:spacing w:line="360" w:lineRule="auto"/>
        <w:jc w:val="both"/>
      </w:pPr>
    </w:p>
    <w:p w14:paraId="3D28D859" w14:textId="41ACD15F" w:rsidR="7F769B7D" w:rsidRDefault="7F769B7D" w:rsidP="00851957">
      <w:pPr>
        <w:pStyle w:val="-10"/>
        <w:spacing w:line="360" w:lineRule="auto"/>
        <w:jc w:val="both"/>
      </w:pPr>
    </w:p>
    <w:p w14:paraId="548449FA" w14:textId="67B391C3" w:rsidR="7F769B7D" w:rsidRDefault="7F769B7D" w:rsidP="00851957">
      <w:pPr>
        <w:pStyle w:val="-10"/>
        <w:spacing w:line="360" w:lineRule="auto"/>
        <w:jc w:val="both"/>
      </w:pPr>
    </w:p>
    <w:p w14:paraId="34C0CE8B" w14:textId="2A75B807" w:rsidR="7F769B7D" w:rsidRDefault="7F769B7D" w:rsidP="00851957">
      <w:pPr>
        <w:pStyle w:val="-10"/>
        <w:spacing w:line="360" w:lineRule="auto"/>
        <w:jc w:val="both"/>
      </w:pPr>
    </w:p>
    <w:p w14:paraId="7BCC9D2E" w14:textId="1B9AD32E" w:rsidR="7F769B7D" w:rsidRDefault="7F769B7D" w:rsidP="00851957">
      <w:pPr>
        <w:pStyle w:val="-10"/>
        <w:spacing w:line="360" w:lineRule="auto"/>
        <w:jc w:val="both"/>
      </w:pPr>
    </w:p>
    <w:p w14:paraId="32096963" w14:textId="4DB983C6" w:rsidR="7F769B7D" w:rsidRDefault="7F769B7D" w:rsidP="00851957">
      <w:pPr>
        <w:pStyle w:val="-10"/>
        <w:spacing w:line="360" w:lineRule="auto"/>
        <w:jc w:val="both"/>
      </w:pPr>
    </w:p>
    <w:p w14:paraId="786BE9F3" w14:textId="08100A61" w:rsidR="7F769B7D" w:rsidRDefault="7F769B7D" w:rsidP="00851957">
      <w:pPr>
        <w:pStyle w:val="-10"/>
        <w:spacing w:line="360" w:lineRule="auto"/>
        <w:jc w:val="both"/>
      </w:pPr>
    </w:p>
    <w:p w14:paraId="3F7D24DC" w14:textId="77777777" w:rsidR="0036204D" w:rsidRPr="00393C45" w:rsidRDefault="0036204D" w:rsidP="00851957">
      <w:pPr>
        <w:pStyle w:val="-10"/>
        <w:spacing w:line="360" w:lineRule="auto"/>
        <w:jc w:val="both"/>
      </w:pPr>
    </w:p>
    <w:p w14:paraId="34336728" w14:textId="77777777" w:rsidR="00C71E51" w:rsidRDefault="00C71E51" w:rsidP="00851957">
      <w:pPr>
        <w:pStyle w:val="-10"/>
        <w:spacing w:line="360" w:lineRule="auto"/>
        <w:jc w:val="both"/>
        <w:rPr>
          <w:bCs w:val="0"/>
          <w:color w:val="000000" w:themeColor="text1"/>
        </w:rPr>
      </w:pPr>
    </w:p>
    <w:p w14:paraId="0403155A" w14:textId="77777777" w:rsidR="00C71E51" w:rsidRDefault="00C71E51" w:rsidP="00851957">
      <w:pPr>
        <w:pStyle w:val="-10"/>
        <w:spacing w:line="360" w:lineRule="auto"/>
        <w:jc w:val="both"/>
        <w:rPr>
          <w:bCs w:val="0"/>
          <w:color w:val="000000" w:themeColor="text1"/>
        </w:rPr>
      </w:pPr>
    </w:p>
    <w:p w14:paraId="30EA00D2" w14:textId="77777777" w:rsidR="006F3FDF" w:rsidRDefault="006F3FDF" w:rsidP="006F3FDF">
      <w:pPr>
        <w:pStyle w:val="-10"/>
        <w:spacing w:line="360" w:lineRule="auto"/>
        <w:jc w:val="both"/>
        <w:rPr>
          <w:bCs w:val="0"/>
          <w:color w:val="000000" w:themeColor="text1"/>
        </w:rPr>
      </w:pPr>
    </w:p>
    <w:p w14:paraId="3021F859" w14:textId="77777777" w:rsidR="006F3FDF" w:rsidRDefault="006F3FDF" w:rsidP="006F3FDF">
      <w:pPr>
        <w:pStyle w:val="-10"/>
        <w:spacing w:line="360" w:lineRule="auto"/>
        <w:rPr>
          <w:bCs w:val="0"/>
          <w:color w:val="000000" w:themeColor="text1"/>
        </w:rPr>
      </w:pPr>
    </w:p>
    <w:p w14:paraId="399DBE25" w14:textId="77777777" w:rsidR="006F3FDF" w:rsidRDefault="006F3FDF" w:rsidP="006F3FDF">
      <w:pPr>
        <w:pStyle w:val="-10"/>
        <w:spacing w:line="360" w:lineRule="auto"/>
        <w:rPr>
          <w:bCs w:val="0"/>
          <w:color w:val="000000" w:themeColor="text1"/>
        </w:rPr>
      </w:pPr>
    </w:p>
    <w:p w14:paraId="5768FF0E" w14:textId="22412E66" w:rsidR="79E61B1E" w:rsidRDefault="79E61B1E" w:rsidP="006F3FDF">
      <w:pPr>
        <w:pStyle w:val="-10"/>
        <w:spacing w:line="360" w:lineRule="auto"/>
        <w:rPr>
          <w:bCs w:val="0"/>
          <w:color w:val="000000" w:themeColor="text1"/>
        </w:rPr>
      </w:pPr>
      <w:r w:rsidRPr="7F769B7D">
        <w:rPr>
          <w:bCs w:val="0"/>
          <w:color w:val="000000" w:themeColor="text1"/>
        </w:rPr>
        <w:lastRenderedPageBreak/>
        <w:t>СПИСОК ИСПОЛЬЗОВАННЫХ ИСТОЧНИКОВ</w:t>
      </w:r>
    </w:p>
    <w:p w14:paraId="6E698758" w14:textId="3714B9E6" w:rsidR="79E61B1E" w:rsidRDefault="79E61B1E" w:rsidP="006F3FDF">
      <w:pPr>
        <w:pStyle w:val="-10"/>
        <w:numPr>
          <w:ilvl w:val="0"/>
          <w:numId w:val="1"/>
        </w:numPr>
        <w:spacing w:line="360" w:lineRule="auto"/>
        <w:rPr>
          <w:bCs w:val="0"/>
          <w:color w:val="000000" w:themeColor="text1"/>
        </w:rPr>
      </w:pPr>
      <w:r w:rsidRPr="7F769B7D">
        <w:rPr>
          <w:bCs w:val="0"/>
          <w:color w:val="000000" w:themeColor="text1"/>
        </w:rPr>
        <w:t>Методические указания по выполнению лабораторной работы по дисциплине «Информатика»</w:t>
      </w:r>
    </w:p>
    <w:p w14:paraId="7678C984" w14:textId="48D07624" w:rsidR="23CE6F3F" w:rsidRPr="00403C26" w:rsidRDefault="23CE6F3F" w:rsidP="004952E5">
      <w:pPr>
        <w:pStyle w:val="-10"/>
        <w:spacing w:line="360" w:lineRule="auto"/>
        <w:ind w:left="720"/>
        <w:jc w:val="both"/>
        <w:rPr>
          <w:lang w:val="en-US"/>
        </w:rPr>
      </w:pPr>
    </w:p>
    <w:sectPr w:rsidR="23CE6F3F" w:rsidRPr="00403C26" w:rsidSect="004E0014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C5477" w14:textId="77777777" w:rsidR="0079035E" w:rsidRDefault="0079035E" w:rsidP="00C81787">
      <w:pPr>
        <w:spacing w:line="240" w:lineRule="auto"/>
      </w:pPr>
      <w:r>
        <w:separator/>
      </w:r>
    </w:p>
    <w:p w14:paraId="01311733" w14:textId="77777777" w:rsidR="0079035E" w:rsidRDefault="0079035E"/>
  </w:endnote>
  <w:endnote w:type="continuationSeparator" w:id="0">
    <w:p w14:paraId="4E4610AE" w14:textId="77777777" w:rsidR="0079035E" w:rsidRDefault="0079035E" w:rsidP="00C81787">
      <w:pPr>
        <w:spacing w:line="240" w:lineRule="auto"/>
      </w:pPr>
      <w:r>
        <w:continuationSeparator/>
      </w:r>
    </w:p>
    <w:p w14:paraId="70FACAFC" w14:textId="77777777" w:rsidR="0079035E" w:rsidRDefault="007903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7090409"/>
      <w:docPartObj>
        <w:docPartGallery w:val="Page Numbers (Bottom of Page)"/>
        <w:docPartUnique/>
      </w:docPartObj>
    </w:sdtPr>
    <w:sdtEndPr/>
    <w:sdtContent>
      <w:p w14:paraId="61E48325" w14:textId="77777777" w:rsidR="00ED3B16" w:rsidRDefault="00ED3B16" w:rsidP="004E0014">
        <w:pPr>
          <w:pStyle w:val="a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87FE02" w14:textId="77777777" w:rsidR="00ED3B16" w:rsidRDefault="00ED3B1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2024241"/>
      <w:docPartObj>
        <w:docPartGallery w:val="Page Numbers (Bottom of Page)"/>
        <w:docPartUnique/>
      </w:docPartObj>
    </w:sdtPr>
    <w:sdtEndPr/>
    <w:sdtContent>
      <w:p w14:paraId="75E64CE3" w14:textId="77777777" w:rsidR="00ED3B16" w:rsidRDefault="00ED3B16" w:rsidP="004E0014">
        <w:pPr>
          <w:pStyle w:val="a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  <w:p w14:paraId="1F209DAC" w14:textId="77777777" w:rsidR="00ED3B16" w:rsidRDefault="00ED3B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2401A" w14:textId="77777777" w:rsidR="0079035E" w:rsidRDefault="0079035E" w:rsidP="00C81787">
      <w:pPr>
        <w:spacing w:line="240" w:lineRule="auto"/>
      </w:pPr>
      <w:r>
        <w:separator/>
      </w:r>
    </w:p>
    <w:p w14:paraId="609206BD" w14:textId="77777777" w:rsidR="0079035E" w:rsidRDefault="0079035E"/>
  </w:footnote>
  <w:footnote w:type="continuationSeparator" w:id="0">
    <w:p w14:paraId="32C57A3F" w14:textId="77777777" w:rsidR="0079035E" w:rsidRDefault="0079035E" w:rsidP="00C81787">
      <w:pPr>
        <w:spacing w:line="240" w:lineRule="auto"/>
      </w:pPr>
      <w:r>
        <w:continuationSeparator/>
      </w:r>
    </w:p>
    <w:p w14:paraId="5CEFA125" w14:textId="77777777" w:rsidR="0079035E" w:rsidRDefault="0079035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93F3618"/>
    <w:multiLevelType w:val="multilevel"/>
    <w:tmpl w:val="C6A2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A4647FE"/>
    <w:multiLevelType w:val="hybridMultilevel"/>
    <w:tmpl w:val="717882E0"/>
    <w:lvl w:ilvl="0" w:tplc="6326FDEE">
      <w:start w:val="1"/>
      <w:numFmt w:val="decimal"/>
      <w:lvlText w:val="%1."/>
      <w:lvlJc w:val="left"/>
      <w:pPr>
        <w:ind w:left="720" w:hanging="360"/>
      </w:pPr>
    </w:lvl>
    <w:lvl w:ilvl="1" w:tplc="5B0C577A">
      <w:start w:val="1"/>
      <w:numFmt w:val="lowerLetter"/>
      <w:lvlText w:val="%2."/>
      <w:lvlJc w:val="left"/>
      <w:pPr>
        <w:ind w:left="2498" w:hanging="360"/>
      </w:pPr>
    </w:lvl>
    <w:lvl w:ilvl="2" w:tplc="4D7AC9A4">
      <w:start w:val="1"/>
      <w:numFmt w:val="lowerRoman"/>
      <w:lvlText w:val="%3."/>
      <w:lvlJc w:val="right"/>
      <w:pPr>
        <w:ind w:left="3218" w:hanging="180"/>
      </w:pPr>
    </w:lvl>
    <w:lvl w:ilvl="3" w:tplc="21A41CBE">
      <w:start w:val="1"/>
      <w:numFmt w:val="decimal"/>
      <w:lvlText w:val="%4."/>
      <w:lvlJc w:val="left"/>
      <w:pPr>
        <w:ind w:left="3938" w:hanging="360"/>
      </w:pPr>
    </w:lvl>
    <w:lvl w:ilvl="4" w:tplc="116811FE">
      <w:start w:val="1"/>
      <w:numFmt w:val="lowerLetter"/>
      <w:lvlText w:val="%5."/>
      <w:lvlJc w:val="left"/>
      <w:pPr>
        <w:ind w:left="4658" w:hanging="360"/>
      </w:pPr>
    </w:lvl>
    <w:lvl w:ilvl="5" w:tplc="BCD48934">
      <w:start w:val="1"/>
      <w:numFmt w:val="lowerRoman"/>
      <w:lvlText w:val="%6."/>
      <w:lvlJc w:val="right"/>
      <w:pPr>
        <w:ind w:left="5378" w:hanging="180"/>
      </w:pPr>
    </w:lvl>
    <w:lvl w:ilvl="6" w:tplc="2188B010">
      <w:start w:val="1"/>
      <w:numFmt w:val="decimal"/>
      <w:lvlText w:val="%7."/>
      <w:lvlJc w:val="left"/>
      <w:pPr>
        <w:ind w:left="6098" w:hanging="360"/>
      </w:pPr>
    </w:lvl>
    <w:lvl w:ilvl="7" w:tplc="E2A80938">
      <w:start w:val="1"/>
      <w:numFmt w:val="lowerLetter"/>
      <w:lvlText w:val="%8."/>
      <w:lvlJc w:val="left"/>
      <w:pPr>
        <w:ind w:left="6818" w:hanging="360"/>
      </w:pPr>
    </w:lvl>
    <w:lvl w:ilvl="8" w:tplc="E7ECD340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6" w15:restartNumberingAfterBreak="0">
    <w:nsid w:val="7C9B1988"/>
    <w:multiLevelType w:val="multilevel"/>
    <w:tmpl w:val="6B58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328973">
    <w:abstractNumId w:val="4"/>
  </w:num>
  <w:num w:numId="2" w16cid:durableId="1050686765">
    <w:abstractNumId w:val="3"/>
  </w:num>
  <w:num w:numId="3" w16cid:durableId="689180292">
    <w:abstractNumId w:val="0"/>
  </w:num>
  <w:num w:numId="4" w16cid:durableId="308293626">
    <w:abstractNumId w:val="7"/>
  </w:num>
  <w:num w:numId="5" w16cid:durableId="1750422833">
    <w:abstractNumId w:val="5"/>
  </w:num>
  <w:num w:numId="6" w16cid:durableId="1429304041">
    <w:abstractNumId w:val="1"/>
  </w:num>
  <w:num w:numId="7" w16cid:durableId="1702585779">
    <w:abstractNumId w:val="6"/>
  </w:num>
  <w:num w:numId="8" w16cid:durableId="1524515744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BC"/>
    <w:rsid w:val="00001454"/>
    <w:rsid w:val="00011033"/>
    <w:rsid w:val="00013261"/>
    <w:rsid w:val="000151FC"/>
    <w:rsid w:val="00031028"/>
    <w:rsid w:val="000327A7"/>
    <w:rsid w:val="00032F28"/>
    <w:rsid w:val="000352C0"/>
    <w:rsid w:val="000376D0"/>
    <w:rsid w:val="00041690"/>
    <w:rsid w:val="00042266"/>
    <w:rsid w:val="0005212C"/>
    <w:rsid w:val="0005252C"/>
    <w:rsid w:val="0005289B"/>
    <w:rsid w:val="00054BE7"/>
    <w:rsid w:val="00060B4F"/>
    <w:rsid w:val="00060E40"/>
    <w:rsid w:val="00075283"/>
    <w:rsid w:val="000825BB"/>
    <w:rsid w:val="00086AF4"/>
    <w:rsid w:val="000A11C4"/>
    <w:rsid w:val="000B2A81"/>
    <w:rsid w:val="000C7090"/>
    <w:rsid w:val="000D155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3DA7"/>
    <w:rsid w:val="0011544D"/>
    <w:rsid w:val="00115B95"/>
    <w:rsid w:val="001251CC"/>
    <w:rsid w:val="00130F25"/>
    <w:rsid w:val="00133569"/>
    <w:rsid w:val="00140458"/>
    <w:rsid w:val="00145503"/>
    <w:rsid w:val="00147DC3"/>
    <w:rsid w:val="00151E71"/>
    <w:rsid w:val="00152E65"/>
    <w:rsid w:val="00153A35"/>
    <w:rsid w:val="00165023"/>
    <w:rsid w:val="00180B59"/>
    <w:rsid w:val="001921B6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E5262"/>
    <w:rsid w:val="001F02FE"/>
    <w:rsid w:val="001F49FB"/>
    <w:rsid w:val="001F4BAD"/>
    <w:rsid w:val="00205D0D"/>
    <w:rsid w:val="0020758E"/>
    <w:rsid w:val="00212863"/>
    <w:rsid w:val="002136AC"/>
    <w:rsid w:val="00237C4A"/>
    <w:rsid w:val="00237C61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D47B6"/>
    <w:rsid w:val="002E28F1"/>
    <w:rsid w:val="002E6EAD"/>
    <w:rsid w:val="002E73FC"/>
    <w:rsid w:val="002F6F0D"/>
    <w:rsid w:val="00301721"/>
    <w:rsid w:val="00326A29"/>
    <w:rsid w:val="00342B8A"/>
    <w:rsid w:val="00350B4F"/>
    <w:rsid w:val="003527B0"/>
    <w:rsid w:val="0035451C"/>
    <w:rsid w:val="0036204D"/>
    <w:rsid w:val="00370A62"/>
    <w:rsid w:val="00380012"/>
    <w:rsid w:val="00380B90"/>
    <w:rsid w:val="003819C9"/>
    <w:rsid w:val="003878DE"/>
    <w:rsid w:val="00393C45"/>
    <w:rsid w:val="00397006"/>
    <w:rsid w:val="003B2904"/>
    <w:rsid w:val="003B5272"/>
    <w:rsid w:val="003C2AF0"/>
    <w:rsid w:val="003D33EE"/>
    <w:rsid w:val="003D3799"/>
    <w:rsid w:val="003E1CD2"/>
    <w:rsid w:val="003E3EF5"/>
    <w:rsid w:val="003E4F1A"/>
    <w:rsid w:val="003E6B04"/>
    <w:rsid w:val="003F0293"/>
    <w:rsid w:val="003F1A61"/>
    <w:rsid w:val="00403C26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52E5"/>
    <w:rsid w:val="00496E5D"/>
    <w:rsid w:val="0049759E"/>
    <w:rsid w:val="004B1DD9"/>
    <w:rsid w:val="004B70DD"/>
    <w:rsid w:val="004C3781"/>
    <w:rsid w:val="004C5AD5"/>
    <w:rsid w:val="004D0DF9"/>
    <w:rsid w:val="004D4040"/>
    <w:rsid w:val="004E0014"/>
    <w:rsid w:val="004E51D2"/>
    <w:rsid w:val="004E63D3"/>
    <w:rsid w:val="004E6DB1"/>
    <w:rsid w:val="004E7A53"/>
    <w:rsid w:val="004F0A30"/>
    <w:rsid w:val="004F524B"/>
    <w:rsid w:val="004F6C01"/>
    <w:rsid w:val="00501AA2"/>
    <w:rsid w:val="00502EC5"/>
    <w:rsid w:val="00502F1A"/>
    <w:rsid w:val="00503D85"/>
    <w:rsid w:val="005113DD"/>
    <w:rsid w:val="005148FD"/>
    <w:rsid w:val="00522DF6"/>
    <w:rsid w:val="00524054"/>
    <w:rsid w:val="00530A10"/>
    <w:rsid w:val="00531334"/>
    <w:rsid w:val="00534737"/>
    <w:rsid w:val="0056200F"/>
    <w:rsid w:val="005639EE"/>
    <w:rsid w:val="005716A6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238A7"/>
    <w:rsid w:val="00630613"/>
    <w:rsid w:val="00637C97"/>
    <w:rsid w:val="00650F46"/>
    <w:rsid w:val="006624D6"/>
    <w:rsid w:val="00663945"/>
    <w:rsid w:val="00673807"/>
    <w:rsid w:val="00673C37"/>
    <w:rsid w:val="00681F8B"/>
    <w:rsid w:val="006829D9"/>
    <w:rsid w:val="00683E1A"/>
    <w:rsid w:val="006A08B3"/>
    <w:rsid w:val="006A466D"/>
    <w:rsid w:val="006C6295"/>
    <w:rsid w:val="006C668F"/>
    <w:rsid w:val="006D4415"/>
    <w:rsid w:val="006E0615"/>
    <w:rsid w:val="006E17BB"/>
    <w:rsid w:val="006E781B"/>
    <w:rsid w:val="006E7875"/>
    <w:rsid w:val="006F3FDF"/>
    <w:rsid w:val="006F5A08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69CA"/>
    <w:rsid w:val="00787BC8"/>
    <w:rsid w:val="0079035E"/>
    <w:rsid w:val="00794B35"/>
    <w:rsid w:val="007954D1"/>
    <w:rsid w:val="007B0E65"/>
    <w:rsid w:val="007B4830"/>
    <w:rsid w:val="007C127A"/>
    <w:rsid w:val="007C6D39"/>
    <w:rsid w:val="007E0BE3"/>
    <w:rsid w:val="007E1F9B"/>
    <w:rsid w:val="007E58BF"/>
    <w:rsid w:val="007E781E"/>
    <w:rsid w:val="007F1F5F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131D9"/>
    <w:rsid w:val="008473E0"/>
    <w:rsid w:val="00851308"/>
    <w:rsid w:val="00851957"/>
    <w:rsid w:val="00871715"/>
    <w:rsid w:val="00873423"/>
    <w:rsid w:val="008741AA"/>
    <w:rsid w:val="00875453"/>
    <w:rsid w:val="00887A8A"/>
    <w:rsid w:val="008925F1"/>
    <w:rsid w:val="008A0595"/>
    <w:rsid w:val="008A221B"/>
    <w:rsid w:val="008B136B"/>
    <w:rsid w:val="008B3C96"/>
    <w:rsid w:val="008B62DD"/>
    <w:rsid w:val="008C406A"/>
    <w:rsid w:val="008C68FC"/>
    <w:rsid w:val="008D01F0"/>
    <w:rsid w:val="008D733F"/>
    <w:rsid w:val="008E3ECF"/>
    <w:rsid w:val="0090253B"/>
    <w:rsid w:val="00906717"/>
    <w:rsid w:val="00910BF6"/>
    <w:rsid w:val="00916BFB"/>
    <w:rsid w:val="00917FFB"/>
    <w:rsid w:val="009242EC"/>
    <w:rsid w:val="0094222C"/>
    <w:rsid w:val="009450C4"/>
    <w:rsid w:val="009473B6"/>
    <w:rsid w:val="00947907"/>
    <w:rsid w:val="00947C30"/>
    <w:rsid w:val="009602C0"/>
    <w:rsid w:val="00971EA3"/>
    <w:rsid w:val="009741BC"/>
    <w:rsid w:val="00990BD9"/>
    <w:rsid w:val="009A6662"/>
    <w:rsid w:val="009B2B09"/>
    <w:rsid w:val="009C245D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09BE"/>
    <w:rsid w:val="00A61F04"/>
    <w:rsid w:val="00A63779"/>
    <w:rsid w:val="00A65F36"/>
    <w:rsid w:val="00A672F7"/>
    <w:rsid w:val="00A76E1F"/>
    <w:rsid w:val="00A94FA6"/>
    <w:rsid w:val="00A95CD7"/>
    <w:rsid w:val="00AA26B4"/>
    <w:rsid w:val="00AA6036"/>
    <w:rsid w:val="00AB104C"/>
    <w:rsid w:val="00AB12F2"/>
    <w:rsid w:val="00AD6164"/>
    <w:rsid w:val="00AD6869"/>
    <w:rsid w:val="00AE1ACD"/>
    <w:rsid w:val="00AE7728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3B33"/>
    <w:rsid w:val="00B97D79"/>
    <w:rsid w:val="00BB0E76"/>
    <w:rsid w:val="00BB460F"/>
    <w:rsid w:val="00BB536C"/>
    <w:rsid w:val="00BC1A42"/>
    <w:rsid w:val="00BC499A"/>
    <w:rsid w:val="00BC5E01"/>
    <w:rsid w:val="00BD2CA8"/>
    <w:rsid w:val="00BD5ABF"/>
    <w:rsid w:val="00BD5CD7"/>
    <w:rsid w:val="00BE14B8"/>
    <w:rsid w:val="00BE7546"/>
    <w:rsid w:val="00BF07BF"/>
    <w:rsid w:val="00BF45B4"/>
    <w:rsid w:val="00BF5326"/>
    <w:rsid w:val="00C06F0A"/>
    <w:rsid w:val="00C079DC"/>
    <w:rsid w:val="00C104A8"/>
    <w:rsid w:val="00C1503F"/>
    <w:rsid w:val="00C518C3"/>
    <w:rsid w:val="00C62421"/>
    <w:rsid w:val="00C64CD5"/>
    <w:rsid w:val="00C65C10"/>
    <w:rsid w:val="00C667ED"/>
    <w:rsid w:val="00C66B03"/>
    <w:rsid w:val="00C71CE2"/>
    <w:rsid w:val="00C71E51"/>
    <w:rsid w:val="00C742BF"/>
    <w:rsid w:val="00C81787"/>
    <w:rsid w:val="00C81930"/>
    <w:rsid w:val="00C84267"/>
    <w:rsid w:val="00C91B64"/>
    <w:rsid w:val="00C9469F"/>
    <w:rsid w:val="00C9663D"/>
    <w:rsid w:val="00CA445F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45B6E"/>
    <w:rsid w:val="00D538E8"/>
    <w:rsid w:val="00D539ED"/>
    <w:rsid w:val="00D5493F"/>
    <w:rsid w:val="00D55F4B"/>
    <w:rsid w:val="00D61506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024E"/>
    <w:rsid w:val="00E76467"/>
    <w:rsid w:val="00E85AB0"/>
    <w:rsid w:val="00E92ACC"/>
    <w:rsid w:val="00E94A5D"/>
    <w:rsid w:val="00E95A54"/>
    <w:rsid w:val="00EA2E9E"/>
    <w:rsid w:val="00EA30B8"/>
    <w:rsid w:val="00EB0CC7"/>
    <w:rsid w:val="00EB2856"/>
    <w:rsid w:val="00EB2AC0"/>
    <w:rsid w:val="00EC6012"/>
    <w:rsid w:val="00ED3B16"/>
    <w:rsid w:val="00ED4AC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94DCE"/>
    <w:rsid w:val="00FA653F"/>
    <w:rsid w:val="00FB63F6"/>
    <w:rsid w:val="00FC1137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  <w:rsid w:val="017DFBE4"/>
    <w:rsid w:val="01B26D7F"/>
    <w:rsid w:val="02DC0352"/>
    <w:rsid w:val="04A650B2"/>
    <w:rsid w:val="054C3A17"/>
    <w:rsid w:val="06C4CDAD"/>
    <w:rsid w:val="088B2AAD"/>
    <w:rsid w:val="08D4F004"/>
    <w:rsid w:val="093328C0"/>
    <w:rsid w:val="09757DDF"/>
    <w:rsid w:val="09C3B5C5"/>
    <w:rsid w:val="0A0E1A0D"/>
    <w:rsid w:val="0B00942F"/>
    <w:rsid w:val="0DEAFD35"/>
    <w:rsid w:val="0E8B1060"/>
    <w:rsid w:val="0EDD8F67"/>
    <w:rsid w:val="0FB23E59"/>
    <w:rsid w:val="1018243C"/>
    <w:rsid w:val="106194C4"/>
    <w:rsid w:val="10F44FEA"/>
    <w:rsid w:val="121522BB"/>
    <w:rsid w:val="12A4E9EA"/>
    <w:rsid w:val="13AC4B01"/>
    <w:rsid w:val="174D2E92"/>
    <w:rsid w:val="17E43512"/>
    <w:rsid w:val="182606A1"/>
    <w:rsid w:val="18D14C67"/>
    <w:rsid w:val="1AA31F8A"/>
    <w:rsid w:val="1B41B450"/>
    <w:rsid w:val="1C07B541"/>
    <w:rsid w:val="1D2AE949"/>
    <w:rsid w:val="1D7D4118"/>
    <w:rsid w:val="1FDB2C9A"/>
    <w:rsid w:val="2177C166"/>
    <w:rsid w:val="218448E2"/>
    <w:rsid w:val="21D54B75"/>
    <w:rsid w:val="224E64F0"/>
    <w:rsid w:val="23689E96"/>
    <w:rsid w:val="23CE6F3F"/>
    <w:rsid w:val="2431E03D"/>
    <w:rsid w:val="24D84121"/>
    <w:rsid w:val="26E3EFAF"/>
    <w:rsid w:val="279989BF"/>
    <w:rsid w:val="27BE817B"/>
    <w:rsid w:val="2964F3C6"/>
    <w:rsid w:val="2AB2E351"/>
    <w:rsid w:val="2ACB8EF2"/>
    <w:rsid w:val="2C3BB51D"/>
    <w:rsid w:val="2C95B0A6"/>
    <w:rsid w:val="2C9A9AC8"/>
    <w:rsid w:val="2E36CA29"/>
    <w:rsid w:val="2E5AA22A"/>
    <w:rsid w:val="2E7AAC1C"/>
    <w:rsid w:val="2EF3E980"/>
    <w:rsid w:val="30818748"/>
    <w:rsid w:val="31AA6EB8"/>
    <w:rsid w:val="31E07FEC"/>
    <w:rsid w:val="323CB38E"/>
    <w:rsid w:val="330C3DC3"/>
    <w:rsid w:val="35DAC552"/>
    <w:rsid w:val="35EFEFC8"/>
    <w:rsid w:val="369958C0"/>
    <w:rsid w:val="36E4EC01"/>
    <w:rsid w:val="3734D52F"/>
    <w:rsid w:val="37A3EFA8"/>
    <w:rsid w:val="3819DE24"/>
    <w:rsid w:val="394D609B"/>
    <w:rsid w:val="398AE0A5"/>
    <w:rsid w:val="3AB3882D"/>
    <w:rsid w:val="3B0B7995"/>
    <w:rsid w:val="3C383DDA"/>
    <w:rsid w:val="3DBD3D9C"/>
    <w:rsid w:val="3E147C91"/>
    <w:rsid w:val="3EAD28AE"/>
    <w:rsid w:val="3ED2C2AD"/>
    <w:rsid w:val="3F5F5B90"/>
    <w:rsid w:val="3FB0CA40"/>
    <w:rsid w:val="41938C3D"/>
    <w:rsid w:val="440E617E"/>
    <w:rsid w:val="441D9D82"/>
    <w:rsid w:val="4442B8AD"/>
    <w:rsid w:val="4716012F"/>
    <w:rsid w:val="4822C22D"/>
    <w:rsid w:val="488BF008"/>
    <w:rsid w:val="4A1CB14D"/>
    <w:rsid w:val="4ACFF3A1"/>
    <w:rsid w:val="4B4E6D32"/>
    <w:rsid w:val="4C0298B1"/>
    <w:rsid w:val="4C1A0309"/>
    <w:rsid w:val="4CFAC6C1"/>
    <w:rsid w:val="4DAD0468"/>
    <w:rsid w:val="4E206DD6"/>
    <w:rsid w:val="4E4B7370"/>
    <w:rsid w:val="4E5759E9"/>
    <w:rsid w:val="4ED107A7"/>
    <w:rsid w:val="4F3C1554"/>
    <w:rsid w:val="4F83E1FB"/>
    <w:rsid w:val="5008B6C2"/>
    <w:rsid w:val="5034187F"/>
    <w:rsid w:val="53C1EE0A"/>
    <w:rsid w:val="5621E567"/>
    <w:rsid w:val="568A9892"/>
    <w:rsid w:val="573348CE"/>
    <w:rsid w:val="593009A8"/>
    <w:rsid w:val="5984FC1D"/>
    <w:rsid w:val="59AFDD57"/>
    <w:rsid w:val="59C7DF72"/>
    <w:rsid w:val="59EB870E"/>
    <w:rsid w:val="5D4C5A8C"/>
    <w:rsid w:val="5D7576B2"/>
    <w:rsid w:val="5E424C46"/>
    <w:rsid w:val="5EA4D220"/>
    <w:rsid w:val="5F090A0F"/>
    <w:rsid w:val="5F2FE786"/>
    <w:rsid w:val="605231E0"/>
    <w:rsid w:val="61FADB6F"/>
    <w:rsid w:val="64E6339C"/>
    <w:rsid w:val="65788B99"/>
    <w:rsid w:val="674E1EBF"/>
    <w:rsid w:val="68B6E00A"/>
    <w:rsid w:val="6E1A3E8E"/>
    <w:rsid w:val="6ECD5554"/>
    <w:rsid w:val="6F0C2F14"/>
    <w:rsid w:val="6F9EA4D7"/>
    <w:rsid w:val="71629DD5"/>
    <w:rsid w:val="71972C45"/>
    <w:rsid w:val="719AB902"/>
    <w:rsid w:val="72ECC60A"/>
    <w:rsid w:val="74630703"/>
    <w:rsid w:val="7532BB50"/>
    <w:rsid w:val="758E68EC"/>
    <w:rsid w:val="769B5475"/>
    <w:rsid w:val="76C45A65"/>
    <w:rsid w:val="76DC81F4"/>
    <w:rsid w:val="77ADA622"/>
    <w:rsid w:val="77B57FFC"/>
    <w:rsid w:val="77D7A7B0"/>
    <w:rsid w:val="77E590AB"/>
    <w:rsid w:val="7873AB36"/>
    <w:rsid w:val="78795376"/>
    <w:rsid w:val="79254FF3"/>
    <w:rsid w:val="793B898F"/>
    <w:rsid w:val="79640929"/>
    <w:rsid w:val="7983BC52"/>
    <w:rsid w:val="79E61B1E"/>
    <w:rsid w:val="7A349344"/>
    <w:rsid w:val="7AE2AE4B"/>
    <w:rsid w:val="7C32FBA1"/>
    <w:rsid w:val="7C7B2DFF"/>
    <w:rsid w:val="7CED2A4C"/>
    <w:rsid w:val="7D09605E"/>
    <w:rsid w:val="7E3AEE7F"/>
    <w:rsid w:val="7F769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6F0C0"/>
  <w15:chartTrackingRefBased/>
  <w15:docId w15:val="{FD4F7786-BAE3-4C63-AC12-A4F13F15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sz w:val="24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5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after="0" w:line="360" w:lineRule="auto"/>
      <w:ind w:firstLine="709"/>
      <w:jc w:val="both"/>
    </w:pPr>
    <w:rPr>
      <w:rFonts w:asciiTheme="majorHAnsi" w:eastAsiaTheme="majorEastAsia" w:hAnsiTheme="majorHAnsi" w:cstheme="majorBidi"/>
      <w:bCs/>
      <w:color w:val="000000" w:themeColor="text1"/>
      <w:sz w:val="24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4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6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spacing w:after="48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after="0" w:line="360" w:lineRule="auto"/>
      <w:ind w:firstLine="709"/>
    </w:pPr>
    <w:rPr>
      <w:b/>
      <w:sz w:val="24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8">
    <w:name w:val="line number"/>
    <w:basedOn w:val="a3"/>
    <w:uiPriority w:val="99"/>
    <w:semiHidden/>
    <w:unhideWhenUsed/>
    <w:rsid w:val="00522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03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329470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762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011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93049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8496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daut\Downloads\shablon_1.dotx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13246-2A84-464A-A4C7-43B63B9F8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shablon_1</Template>
  <TotalTime>126</TotalTime>
  <Pages>9</Pages>
  <Words>937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Даутова</dc:creator>
  <cp:keywords/>
  <dc:description/>
  <cp:lastModifiedBy>Мария Даутова</cp:lastModifiedBy>
  <cp:revision>66</cp:revision>
  <dcterms:created xsi:type="dcterms:W3CDTF">2026-09-07T18:34:00Z</dcterms:created>
  <dcterms:modified xsi:type="dcterms:W3CDTF">2026-10-12T23:33:00Z</dcterms:modified>
</cp:coreProperties>
</file>